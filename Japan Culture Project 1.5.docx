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B4B5BA" w14:textId="77777777" w:rsidR="003956A9" w:rsidRDefault="003956A9" w:rsidP="00646123"/>
    <w:p w14:paraId="32AC7B16" w14:textId="77777777"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14:paraId="1DFABEA8" w14:textId="77777777" w:rsidR="00941FEC" w:rsidRPr="001142C4" w:rsidRDefault="00941FEC" w:rsidP="001142C4">
          <w:pPr>
            <w:pStyle w:val="Title"/>
          </w:pPr>
          <w:r w:rsidRPr="001142C4">
            <w:t>Japanese Culture:</w:t>
          </w:r>
        </w:p>
      </w:sdtContent>
    </w:sdt>
    <w:p w14:paraId="3770E755" w14:textId="77777777"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14:paraId="0167797B" w14:textId="77777777" w:rsidR="006F61EB" w:rsidRDefault="006F61EB" w:rsidP="00646123"/>
    <w:p w14:paraId="79AC0FBD" w14:textId="77777777" w:rsidR="00941FEC" w:rsidRDefault="00941FEC" w:rsidP="00646123"/>
    <w:p w14:paraId="58E4BE5F" w14:textId="77777777" w:rsidR="00941FEC" w:rsidRDefault="00941FEC" w:rsidP="00646123"/>
    <w:p w14:paraId="5A681981" w14:textId="77777777" w:rsidR="00941FEC" w:rsidRDefault="00941FEC" w:rsidP="00646123"/>
    <w:p w14:paraId="66A73F48" w14:textId="77777777" w:rsidR="00941FEC" w:rsidRDefault="00941FEC" w:rsidP="00646123"/>
    <w:p w14:paraId="393389B2" w14:textId="77777777" w:rsidR="00941FEC" w:rsidRDefault="00941FEC" w:rsidP="00646123"/>
    <w:p w14:paraId="093631A8" w14:textId="77777777" w:rsidR="00941FEC" w:rsidRDefault="00941FEC" w:rsidP="00646123"/>
    <w:p w14:paraId="7F1BB226" w14:textId="77777777"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14:paraId="648E5DE1" w14:textId="77777777"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w:t>
      </w:r>
      <w:proofErr w:type="spellStart"/>
      <w:r w:rsidRPr="005E128F">
        <w:t>Barreto</w:t>
      </w:r>
      <w:proofErr w:type="spellEnd"/>
      <w:r w:rsidRPr="005E128F">
        <w:t xml:space="preserve"> </w:t>
      </w:r>
      <w:r w:rsidRPr="005E128F">
        <w:br/>
        <w:t>Corey Hudson</w:t>
      </w:r>
    </w:p>
    <w:p w14:paraId="44B4672A" w14:textId="77777777" w:rsidR="00941FEC" w:rsidRPr="005E128F" w:rsidRDefault="00941FEC" w:rsidP="00646123"/>
    <w:p w14:paraId="57E69BB6" w14:textId="77777777" w:rsidR="005E128F" w:rsidRPr="005E128F" w:rsidRDefault="00941FEC" w:rsidP="001142C4">
      <w:pPr>
        <w:ind w:firstLine="0"/>
        <w:sectPr w:rsidR="005E128F" w:rsidRPr="005E128F" w:rsidSect="005E128F">
          <w:footerReference w:type="default" r:id="rId9"/>
          <w:pgSz w:w="12240" w:h="15840" w:code="1"/>
          <w:pgMar w:top="1440" w:right="1440" w:bottom="990" w:left="1260" w:header="1296" w:footer="1296" w:gutter="0"/>
          <w:pgNumType w:fmt="lowerRoman" w:start="1"/>
          <w:cols w:space="720"/>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id w:val="2145082957"/>
        <w:docPartObj>
          <w:docPartGallery w:val="Table of Contents"/>
          <w:docPartUnique/>
        </w:docPartObj>
      </w:sdtPr>
      <w:sdtEndPr>
        <w:rPr>
          <w:rFonts w:eastAsiaTheme="minorEastAsia"/>
          <w:noProof/>
        </w:rPr>
      </w:sdtEndPr>
      <w:sdtContent>
        <w:p w14:paraId="44F06CB5" w14:textId="77777777" w:rsidR="00AD1781" w:rsidRPr="001142C4" w:rsidRDefault="00AD1781" w:rsidP="002A5B36">
          <w:pPr>
            <w:pStyle w:val="TOCHeading"/>
            <w:rPr>
              <w:rStyle w:val="TitleChar"/>
              <w:rFonts w:ascii="Helvetica Neue Black Condensed" w:hAnsi="Helvetica Neue Black Condensed"/>
              <w:sz w:val="70"/>
              <w:szCs w:val="70"/>
            </w:rPr>
          </w:pPr>
          <w:r w:rsidRPr="001142C4">
            <w:rPr>
              <w:rStyle w:val="TitleChar"/>
              <w:rFonts w:ascii="Helvetica Neue Black Condensed" w:hAnsi="Helvetica Neue Black Condensed"/>
              <w:sz w:val="70"/>
              <w:szCs w:val="70"/>
            </w:rPr>
            <w:t>Table of Contents</w:t>
          </w:r>
        </w:p>
        <w:p w14:paraId="5687428E" w14:textId="77777777" w:rsidR="00AD1781" w:rsidRDefault="00AD1781" w:rsidP="00646123">
          <w:pPr>
            <w:pStyle w:val="TOC1"/>
            <w:rPr>
              <w:noProof/>
              <w:lang w:eastAsia="ja-JP"/>
            </w:rPr>
          </w:pPr>
          <w:r>
            <w:fldChar w:fldCharType="begin"/>
          </w:r>
          <w:r>
            <w:instrText xml:space="preserve"> TOC \o "1-3" \h \z \u </w:instrText>
          </w:r>
          <w:r>
            <w:fldChar w:fldCharType="separate"/>
          </w:r>
          <w:r>
            <w:rPr>
              <w:noProof/>
            </w:rPr>
            <w:t>1.1) An Introduction – Jay - UNUSABLE</w:t>
          </w:r>
          <w:r>
            <w:rPr>
              <w:noProof/>
            </w:rPr>
            <w:tab/>
          </w:r>
          <w:r>
            <w:rPr>
              <w:noProof/>
            </w:rPr>
            <w:fldChar w:fldCharType="begin"/>
          </w:r>
          <w:r>
            <w:rPr>
              <w:noProof/>
            </w:rPr>
            <w:instrText xml:space="preserve"> PAGEREF _Toc195665137 \h </w:instrText>
          </w:r>
          <w:r>
            <w:rPr>
              <w:noProof/>
            </w:rPr>
          </w:r>
          <w:r>
            <w:rPr>
              <w:noProof/>
            </w:rPr>
            <w:fldChar w:fldCharType="separate"/>
          </w:r>
          <w:r>
            <w:rPr>
              <w:noProof/>
            </w:rPr>
            <w:t>4</w:t>
          </w:r>
          <w:r>
            <w:rPr>
              <w:noProof/>
            </w:rPr>
            <w:fldChar w:fldCharType="end"/>
          </w:r>
        </w:p>
        <w:p w14:paraId="1E112385" w14:textId="77777777" w:rsidR="00AD1781" w:rsidRDefault="00AD1781" w:rsidP="00646123">
          <w:pPr>
            <w:pStyle w:val="TOC2"/>
            <w:rPr>
              <w:i/>
              <w:noProof/>
              <w:sz w:val="24"/>
              <w:szCs w:val="24"/>
              <w:lang w:eastAsia="ja-JP"/>
            </w:rPr>
          </w:pPr>
          <w:r>
            <w:rPr>
              <w:noProof/>
            </w:rPr>
            <w:t>History</w:t>
          </w:r>
          <w:r>
            <w:rPr>
              <w:noProof/>
            </w:rPr>
            <w:tab/>
          </w:r>
          <w:r>
            <w:rPr>
              <w:noProof/>
            </w:rPr>
            <w:fldChar w:fldCharType="begin"/>
          </w:r>
          <w:r>
            <w:rPr>
              <w:noProof/>
            </w:rPr>
            <w:instrText xml:space="preserve"> PAGEREF _Toc195665138 \h </w:instrText>
          </w:r>
          <w:r>
            <w:rPr>
              <w:noProof/>
            </w:rPr>
          </w:r>
          <w:r>
            <w:rPr>
              <w:noProof/>
            </w:rPr>
            <w:fldChar w:fldCharType="separate"/>
          </w:r>
          <w:r>
            <w:rPr>
              <w:noProof/>
            </w:rPr>
            <w:t>4</w:t>
          </w:r>
          <w:r>
            <w:rPr>
              <w:noProof/>
            </w:rPr>
            <w:fldChar w:fldCharType="end"/>
          </w:r>
        </w:p>
        <w:p w14:paraId="128C684E" w14:textId="77777777" w:rsidR="00AD1781" w:rsidRDefault="00AD1781" w:rsidP="00646123">
          <w:pPr>
            <w:pStyle w:val="TOC2"/>
            <w:rPr>
              <w:i/>
              <w:noProof/>
              <w:sz w:val="24"/>
              <w:szCs w:val="24"/>
              <w:lang w:eastAsia="ja-JP"/>
            </w:rPr>
          </w:pPr>
          <w:r>
            <w:rPr>
              <w:noProof/>
            </w:rPr>
            <w:t>Location</w:t>
          </w:r>
          <w:r>
            <w:rPr>
              <w:noProof/>
            </w:rPr>
            <w:tab/>
          </w:r>
          <w:r>
            <w:rPr>
              <w:noProof/>
            </w:rPr>
            <w:fldChar w:fldCharType="begin"/>
          </w:r>
          <w:r>
            <w:rPr>
              <w:noProof/>
            </w:rPr>
            <w:instrText xml:space="preserve"> PAGEREF _Toc195665139 \h </w:instrText>
          </w:r>
          <w:r>
            <w:rPr>
              <w:noProof/>
            </w:rPr>
          </w:r>
          <w:r>
            <w:rPr>
              <w:noProof/>
            </w:rPr>
            <w:fldChar w:fldCharType="separate"/>
          </w:r>
          <w:r>
            <w:rPr>
              <w:noProof/>
            </w:rPr>
            <w:t>4</w:t>
          </w:r>
          <w:r>
            <w:rPr>
              <w:noProof/>
            </w:rPr>
            <w:fldChar w:fldCharType="end"/>
          </w:r>
        </w:p>
        <w:p w14:paraId="2F8A3AA6" w14:textId="77777777" w:rsidR="00AD1781" w:rsidRDefault="00AD1781" w:rsidP="00646123">
          <w:pPr>
            <w:pStyle w:val="TOC2"/>
            <w:rPr>
              <w:i/>
              <w:noProof/>
              <w:sz w:val="24"/>
              <w:szCs w:val="24"/>
              <w:lang w:eastAsia="ja-JP"/>
            </w:rPr>
          </w:pPr>
          <w:r>
            <w:rPr>
              <w:noProof/>
            </w:rPr>
            <w:t>Climate</w:t>
          </w:r>
          <w:r>
            <w:rPr>
              <w:noProof/>
            </w:rPr>
            <w:tab/>
          </w:r>
          <w:r>
            <w:rPr>
              <w:noProof/>
            </w:rPr>
            <w:fldChar w:fldCharType="begin"/>
          </w:r>
          <w:r>
            <w:rPr>
              <w:noProof/>
            </w:rPr>
            <w:instrText xml:space="preserve"> PAGEREF _Toc195665140 \h </w:instrText>
          </w:r>
          <w:r>
            <w:rPr>
              <w:noProof/>
            </w:rPr>
          </w:r>
          <w:r>
            <w:rPr>
              <w:noProof/>
            </w:rPr>
            <w:fldChar w:fldCharType="separate"/>
          </w:r>
          <w:r>
            <w:rPr>
              <w:noProof/>
            </w:rPr>
            <w:t>4</w:t>
          </w:r>
          <w:r>
            <w:rPr>
              <w:noProof/>
            </w:rPr>
            <w:fldChar w:fldCharType="end"/>
          </w:r>
        </w:p>
        <w:p w14:paraId="64F8C2A0" w14:textId="77777777" w:rsidR="00AD1781" w:rsidRDefault="00AD1781" w:rsidP="00646123">
          <w:pPr>
            <w:pStyle w:val="TOC2"/>
            <w:rPr>
              <w:i/>
              <w:noProof/>
              <w:sz w:val="24"/>
              <w:szCs w:val="24"/>
              <w:lang w:eastAsia="ja-JP"/>
            </w:rPr>
          </w:pPr>
          <w:r>
            <w:rPr>
              <w:noProof/>
            </w:rPr>
            <w:t>Topography</w:t>
          </w:r>
          <w:r>
            <w:rPr>
              <w:noProof/>
            </w:rPr>
            <w:tab/>
          </w:r>
          <w:r>
            <w:rPr>
              <w:noProof/>
            </w:rPr>
            <w:fldChar w:fldCharType="begin"/>
          </w:r>
          <w:r>
            <w:rPr>
              <w:noProof/>
            </w:rPr>
            <w:instrText xml:space="preserve"> PAGEREF _Toc195665141 \h </w:instrText>
          </w:r>
          <w:r>
            <w:rPr>
              <w:noProof/>
            </w:rPr>
          </w:r>
          <w:r>
            <w:rPr>
              <w:noProof/>
            </w:rPr>
            <w:fldChar w:fldCharType="separate"/>
          </w:r>
          <w:r>
            <w:rPr>
              <w:noProof/>
            </w:rPr>
            <w:t>4</w:t>
          </w:r>
          <w:r>
            <w:rPr>
              <w:noProof/>
            </w:rPr>
            <w:fldChar w:fldCharType="end"/>
          </w:r>
        </w:p>
        <w:p w14:paraId="364F698A" w14:textId="77777777" w:rsidR="00AD1781" w:rsidRDefault="00AD1781" w:rsidP="00646123">
          <w:pPr>
            <w:pStyle w:val="TOC2"/>
            <w:rPr>
              <w:i/>
              <w:noProof/>
              <w:sz w:val="24"/>
              <w:szCs w:val="24"/>
              <w:lang w:eastAsia="ja-JP"/>
            </w:rPr>
          </w:pPr>
          <w:r>
            <w:rPr>
              <w:noProof/>
            </w:rPr>
            <w:t>Minerals and Resources</w:t>
          </w:r>
          <w:r>
            <w:rPr>
              <w:noProof/>
            </w:rPr>
            <w:tab/>
          </w:r>
          <w:r>
            <w:rPr>
              <w:noProof/>
            </w:rPr>
            <w:fldChar w:fldCharType="begin"/>
          </w:r>
          <w:r>
            <w:rPr>
              <w:noProof/>
            </w:rPr>
            <w:instrText xml:space="preserve"> PAGEREF _Toc195665142 \h </w:instrText>
          </w:r>
          <w:r>
            <w:rPr>
              <w:noProof/>
            </w:rPr>
          </w:r>
          <w:r>
            <w:rPr>
              <w:noProof/>
            </w:rPr>
            <w:fldChar w:fldCharType="separate"/>
          </w:r>
          <w:r>
            <w:rPr>
              <w:noProof/>
            </w:rPr>
            <w:t>4</w:t>
          </w:r>
          <w:r>
            <w:rPr>
              <w:noProof/>
            </w:rPr>
            <w:fldChar w:fldCharType="end"/>
          </w:r>
        </w:p>
        <w:p w14:paraId="1F909ED0" w14:textId="77777777" w:rsidR="00AD1781" w:rsidRDefault="00AD1781" w:rsidP="00646123">
          <w:pPr>
            <w:pStyle w:val="TOC1"/>
            <w:rPr>
              <w:noProof/>
              <w:lang w:eastAsia="ja-JP"/>
            </w:rPr>
          </w:pPr>
          <w:r>
            <w:rPr>
              <w:noProof/>
            </w:rPr>
            <w:t>1.2) Demographics - Jay - UNUSABLE</w:t>
          </w:r>
          <w:r>
            <w:rPr>
              <w:noProof/>
            </w:rPr>
            <w:tab/>
          </w:r>
          <w:r>
            <w:rPr>
              <w:noProof/>
            </w:rPr>
            <w:fldChar w:fldCharType="begin"/>
          </w:r>
          <w:r>
            <w:rPr>
              <w:noProof/>
            </w:rPr>
            <w:instrText xml:space="preserve"> PAGEREF _Toc195665143 \h </w:instrText>
          </w:r>
          <w:r>
            <w:rPr>
              <w:noProof/>
            </w:rPr>
          </w:r>
          <w:r>
            <w:rPr>
              <w:noProof/>
            </w:rPr>
            <w:fldChar w:fldCharType="separate"/>
          </w:r>
          <w:r>
            <w:rPr>
              <w:noProof/>
            </w:rPr>
            <w:t>4</w:t>
          </w:r>
          <w:r>
            <w:rPr>
              <w:noProof/>
            </w:rPr>
            <w:fldChar w:fldCharType="end"/>
          </w:r>
        </w:p>
        <w:p w14:paraId="0A295693" w14:textId="77777777" w:rsidR="00AD1781" w:rsidRDefault="00AD1781" w:rsidP="00646123">
          <w:pPr>
            <w:pStyle w:val="TOC2"/>
            <w:rPr>
              <w:i/>
              <w:noProof/>
              <w:sz w:val="24"/>
              <w:szCs w:val="24"/>
              <w:lang w:eastAsia="ja-JP"/>
            </w:rPr>
          </w:pPr>
          <w:r>
            <w:rPr>
              <w:noProof/>
            </w:rPr>
            <w:t>Subcultures</w:t>
          </w:r>
          <w:r>
            <w:rPr>
              <w:noProof/>
            </w:rPr>
            <w:tab/>
          </w:r>
          <w:r>
            <w:rPr>
              <w:noProof/>
            </w:rPr>
            <w:fldChar w:fldCharType="begin"/>
          </w:r>
          <w:r>
            <w:rPr>
              <w:noProof/>
            </w:rPr>
            <w:instrText xml:space="preserve"> PAGEREF _Toc195665144 \h </w:instrText>
          </w:r>
          <w:r>
            <w:rPr>
              <w:noProof/>
            </w:rPr>
          </w:r>
          <w:r>
            <w:rPr>
              <w:noProof/>
            </w:rPr>
            <w:fldChar w:fldCharType="separate"/>
          </w:r>
          <w:r>
            <w:rPr>
              <w:noProof/>
            </w:rPr>
            <w:t>4</w:t>
          </w:r>
          <w:r>
            <w:rPr>
              <w:noProof/>
            </w:rPr>
            <w:fldChar w:fldCharType="end"/>
          </w:r>
        </w:p>
        <w:p w14:paraId="6EEB040A" w14:textId="77777777" w:rsidR="00AD1781" w:rsidRDefault="00AD1781" w:rsidP="00646123">
          <w:pPr>
            <w:pStyle w:val="TOC2"/>
            <w:rPr>
              <w:i/>
              <w:noProof/>
              <w:sz w:val="24"/>
              <w:szCs w:val="24"/>
              <w:lang w:eastAsia="ja-JP"/>
            </w:rPr>
          </w:pPr>
          <w:r>
            <w:rPr>
              <w:noProof/>
            </w:rPr>
            <w:t>Education &amp; Literacy</w:t>
          </w:r>
          <w:r>
            <w:rPr>
              <w:noProof/>
            </w:rPr>
            <w:tab/>
          </w:r>
          <w:r>
            <w:rPr>
              <w:noProof/>
            </w:rPr>
            <w:fldChar w:fldCharType="begin"/>
          </w:r>
          <w:r>
            <w:rPr>
              <w:noProof/>
            </w:rPr>
            <w:instrText xml:space="preserve"> PAGEREF _Toc195665145 \h </w:instrText>
          </w:r>
          <w:r>
            <w:rPr>
              <w:noProof/>
            </w:rPr>
          </w:r>
          <w:r>
            <w:rPr>
              <w:noProof/>
            </w:rPr>
            <w:fldChar w:fldCharType="separate"/>
          </w:r>
          <w:r>
            <w:rPr>
              <w:noProof/>
            </w:rPr>
            <w:t>4</w:t>
          </w:r>
          <w:r>
            <w:rPr>
              <w:noProof/>
            </w:rPr>
            <w:fldChar w:fldCharType="end"/>
          </w:r>
        </w:p>
        <w:p w14:paraId="4906EE24" w14:textId="77777777" w:rsidR="00AD1781" w:rsidRDefault="00AD1781" w:rsidP="00646123">
          <w:pPr>
            <w:pStyle w:val="TOC2"/>
            <w:rPr>
              <w:i/>
              <w:noProof/>
              <w:sz w:val="24"/>
              <w:szCs w:val="24"/>
              <w:lang w:eastAsia="ja-JP"/>
            </w:rPr>
          </w:pPr>
          <w:r>
            <w:rPr>
              <w:noProof/>
            </w:rPr>
            <w:t>Birthrate, Death Rate, Population</w:t>
          </w:r>
          <w:r>
            <w:rPr>
              <w:noProof/>
            </w:rPr>
            <w:tab/>
          </w:r>
          <w:r>
            <w:rPr>
              <w:noProof/>
            </w:rPr>
            <w:fldChar w:fldCharType="begin"/>
          </w:r>
          <w:r>
            <w:rPr>
              <w:noProof/>
            </w:rPr>
            <w:instrText xml:space="preserve"> PAGEREF _Toc195665146 \h </w:instrText>
          </w:r>
          <w:r>
            <w:rPr>
              <w:noProof/>
            </w:rPr>
          </w:r>
          <w:r>
            <w:rPr>
              <w:noProof/>
            </w:rPr>
            <w:fldChar w:fldCharType="separate"/>
          </w:r>
          <w:r>
            <w:rPr>
              <w:noProof/>
            </w:rPr>
            <w:t>4</w:t>
          </w:r>
          <w:r>
            <w:rPr>
              <w:noProof/>
            </w:rPr>
            <w:fldChar w:fldCharType="end"/>
          </w:r>
        </w:p>
        <w:p w14:paraId="29EAB452" w14:textId="77777777" w:rsidR="00AD1781" w:rsidRDefault="00AD1781" w:rsidP="00646123">
          <w:pPr>
            <w:pStyle w:val="TOC1"/>
            <w:rPr>
              <w:noProof/>
              <w:lang w:eastAsia="ja-JP"/>
            </w:rPr>
          </w:pPr>
          <w:r>
            <w:rPr>
              <w:noProof/>
            </w:rPr>
            <w:t>1.3) Politics &amp; Legalities - Jay – UNUSABLE</w:t>
          </w:r>
          <w:r>
            <w:rPr>
              <w:noProof/>
            </w:rPr>
            <w:tab/>
          </w:r>
          <w:r>
            <w:rPr>
              <w:noProof/>
            </w:rPr>
            <w:fldChar w:fldCharType="begin"/>
          </w:r>
          <w:r>
            <w:rPr>
              <w:noProof/>
            </w:rPr>
            <w:instrText xml:space="preserve"> PAGEREF _Toc195665147 \h </w:instrText>
          </w:r>
          <w:r>
            <w:rPr>
              <w:noProof/>
            </w:rPr>
          </w:r>
          <w:r>
            <w:rPr>
              <w:noProof/>
            </w:rPr>
            <w:fldChar w:fldCharType="separate"/>
          </w:r>
          <w:r>
            <w:rPr>
              <w:noProof/>
            </w:rPr>
            <w:t>4</w:t>
          </w:r>
          <w:r>
            <w:rPr>
              <w:noProof/>
            </w:rPr>
            <w:fldChar w:fldCharType="end"/>
          </w:r>
        </w:p>
        <w:p w14:paraId="2C146E14" w14:textId="77777777" w:rsidR="00AD1781" w:rsidRDefault="00AD1781" w:rsidP="00646123">
          <w:pPr>
            <w:pStyle w:val="TOC2"/>
            <w:rPr>
              <w:i/>
              <w:noProof/>
              <w:sz w:val="24"/>
              <w:szCs w:val="24"/>
              <w:lang w:eastAsia="ja-JP"/>
            </w:rPr>
          </w:pPr>
          <w:r>
            <w:rPr>
              <w:noProof/>
            </w:rPr>
            <w:t>Political System</w:t>
          </w:r>
          <w:r>
            <w:rPr>
              <w:noProof/>
            </w:rPr>
            <w:tab/>
          </w:r>
          <w:r>
            <w:rPr>
              <w:noProof/>
            </w:rPr>
            <w:fldChar w:fldCharType="begin"/>
          </w:r>
          <w:r>
            <w:rPr>
              <w:noProof/>
            </w:rPr>
            <w:instrText xml:space="preserve"> PAGEREF _Toc195665148 \h </w:instrText>
          </w:r>
          <w:r>
            <w:rPr>
              <w:noProof/>
            </w:rPr>
          </w:r>
          <w:r>
            <w:rPr>
              <w:noProof/>
            </w:rPr>
            <w:fldChar w:fldCharType="separate"/>
          </w:r>
          <w:r>
            <w:rPr>
              <w:noProof/>
            </w:rPr>
            <w:t>4</w:t>
          </w:r>
          <w:r>
            <w:rPr>
              <w:noProof/>
            </w:rPr>
            <w:fldChar w:fldCharType="end"/>
          </w:r>
        </w:p>
        <w:p w14:paraId="26CFC943" w14:textId="77777777" w:rsidR="00AD1781" w:rsidRDefault="00AD1781" w:rsidP="00646123">
          <w:pPr>
            <w:pStyle w:val="TOC2"/>
            <w:rPr>
              <w:i/>
              <w:noProof/>
              <w:sz w:val="24"/>
              <w:szCs w:val="24"/>
              <w:lang w:eastAsia="ja-JP"/>
            </w:rPr>
          </w:pPr>
          <w:r>
            <w:rPr>
              <w:noProof/>
            </w:rPr>
            <w:t>Legal System</w:t>
          </w:r>
          <w:r>
            <w:rPr>
              <w:noProof/>
            </w:rPr>
            <w:tab/>
          </w:r>
          <w:r>
            <w:rPr>
              <w:noProof/>
            </w:rPr>
            <w:fldChar w:fldCharType="begin"/>
          </w:r>
          <w:r>
            <w:rPr>
              <w:noProof/>
            </w:rPr>
            <w:instrText xml:space="preserve"> PAGEREF _Toc195665149 \h </w:instrText>
          </w:r>
          <w:r>
            <w:rPr>
              <w:noProof/>
            </w:rPr>
          </w:r>
          <w:r>
            <w:rPr>
              <w:noProof/>
            </w:rPr>
            <w:fldChar w:fldCharType="separate"/>
          </w:r>
          <w:r>
            <w:rPr>
              <w:noProof/>
            </w:rPr>
            <w:t>4</w:t>
          </w:r>
          <w:r>
            <w:rPr>
              <w:noProof/>
            </w:rPr>
            <w:fldChar w:fldCharType="end"/>
          </w:r>
        </w:p>
        <w:p w14:paraId="0C68DA92" w14:textId="77777777" w:rsidR="00AD1781" w:rsidRDefault="00AD1781" w:rsidP="00646123">
          <w:pPr>
            <w:pStyle w:val="TOC2"/>
            <w:rPr>
              <w:i/>
              <w:noProof/>
              <w:sz w:val="24"/>
              <w:szCs w:val="24"/>
              <w:lang w:eastAsia="ja-JP"/>
            </w:rPr>
          </w:pPr>
          <w:r>
            <w:rPr>
              <w:noProof/>
            </w:rPr>
            <w:t>Foreign Relations</w:t>
          </w:r>
          <w:r>
            <w:rPr>
              <w:noProof/>
            </w:rPr>
            <w:tab/>
          </w:r>
          <w:r>
            <w:rPr>
              <w:noProof/>
            </w:rPr>
            <w:fldChar w:fldCharType="begin"/>
          </w:r>
          <w:r>
            <w:rPr>
              <w:noProof/>
            </w:rPr>
            <w:instrText xml:space="preserve"> PAGEREF _Toc195665150 \h </w:instrText>
          </w:r>
          <w:r>
            <w:rPr>
              <w:noProof/>
            </w:rPr>
          </w:r>
          <w:r>
            <w:rPr>
              <w:noProof/>
            </w:rPr>
            <w:fldChar w:fldCharType="separate"/>
          </w:r>
          <w:r>
            <w:rPr>
              <w:noProof/>
            </w:rPr>
            <w:t>4</w:t>
          </w:r>
          <w:r>
            <w:rPr>
              <w:noProof/>
            </w:rPr>
            <w:fldChar w:fldCharType="end"/>
          </w:r>
        </w:p>
        <w:p w14:paraId="2D95D49A" w14:textId="77777777" w:rsidR="00AD1781" w:rsidRDefault="00AD1781" w:rsidP="00646123">
          <w:pPr>
            <w:pStyle w:val="TOC1"/>
            <w:rPr>
              <w:noProof/>
              <w:lang w:eastAsia="ja-JP"/>
            </w:rPr>
          </w:pPr>
          <w:r>
            <w:rPr>
              <w:noProof/>
            </w:rPr>
            <w:t>1.4) GDP, Rate of Growth, Per Capita Income &amp; Family Income, Distribution of Wealth - Corey H.</w:t>
          </w:r>
          <w:r>
            <w:rPr>
              <w:noProof/>
            </w:rPr>
            <w:tab/>
          </w:r>
          <w:r>
            <w:rPr>
              <w:noProof/>
            </w:rPr>
            <w:fldChar w:fldCharType="begin"/>
          </w:r>
          <w:r>
            <w:rPr>
              <w:noProof/>
            </w:rPr>
            <w:instrText xml:space="preserve"> PAGEREF _Toc195665151 \h </w:instrText>
          </w:r>
          <w:r>
            <w:rPr>
              <w:noProof/>
            </w:rPr>
          </w:r>
          <w:r>
            <w:rPr>
              <w:noProof/>
            </w:rPr>
            <w:fldChar w:fldCharType="separate"/>
          </w:r>
          <w:r>
            <w:rPr>
              <w:noProof/>
            </w:rPr>
            <w:t>5</w:t>
          </w:r>
          <w:r>
            <w:rPr>
              <w:noProof/>
            </w:rPr>
            <w:fldChar w:fldCharType="end"/>
          </w:r>
        </w:p>
        <w:p w14:paraId="6809EF4F" w14:textId="77777777" w:rsidR="00AD1781" w:rsidRDefault="00AD1781" w:rsidP="00646123">
          <w:pPr>
            <w:pStyle w:val="TOC1"/>
            <w:rPr>
              <w:noProof/>
              <w:lang w:eastAsia="ja-JP"/>
            </w:rPr>
          </w:pPr>
          <w:r>
            <w:rPr>
              <w:noProof/>
            </w:rPr>
            <w:t>1.5) Principal Industries &amp; Products, Top MNCs - Jeff – PROOFED – needs source</w:t>
          </w:r>
          <w:r>
            <w:rPr>
              <w:noProof/>
            </w:rPr>
            <w:tab/>
          </w:r>
          <w:r>
            <w:rPr>
              <w:noProof/>
            </w:rPr>
            <w:fldChar w:fldCharType="begin"/>
          </w:r>
          <w:r>
            <w:rPr>
              <w:noProof/>
            </w:rPr>
            <w:instrText xml:space="preserve"> PAGEREF _Toc195665152 \h </w:instrText>
          </w:r>
          <w:r>
            <w:rPr>
              <w:noProof/>
            </w:rPr>
          </w:r>
          <w:r>
            <w:rPr>
              <w:noProof/>
            </w:rPr>
            <w:fldChar w:fldCharType="separate"/>
          </w:r>
          <w:r>
            <w:rPr>
              <w:noProof/>
            </w:rPr>
            <w:t>6</w:t>
          </w:r>
          <w:r>
            <w:rPr>
              <w:noProof/>
            </w:rPr>
            <w:fldChar w:fldCharType="end"/>
          </w:r>
        </w:p>
        <w:p w14:paraId="602EA1F5" w14:textId="77777777" w:rsidR="00AD1781" w:rsidRDefault="00AD1781" w:rsidP="00646123">
          <w:pPr>
            <w:pStyle w:val="TOC2"/>
            <w:rPr>
              <w:i/>
              <w:noProof/>
              <w:sz w:val="24"/>
              <w:szCs w:val="24"/>
              <w:lang w:eastAsia="ja-JP"/>
            </w:rPr>
          </w:pPr>
          <w:r>
            <w:rPr>
              <w:noProof/>
            </w:rPr>
            <w:t>Top Multinational Corporations</w:t>
          </w:r>
          <w:r>
            <w:rPr>
              <w:noProof/>
            </w:rPr>
            <w:tab/>
          </w:r>
          <w:r>
            <w:rPr>
              <w:noProof/>
            </w:rPr>
            <w:fldChar w:fldCharType="begin"/>
          </w:r>
          <w:r>
            <w:rPr>
              <w:noProof/>
            </w:rPr>
            <w:instrText xml:space="preserve"> PAGEREF _Toc195665153 \h </w:instrText>
          </w:r>
          <w:r>
            <w:rPr>
              <w:noProof/>
            </w:rPr>
          </w:r>
          <w:r>
            <w:rPr>
              <w:noProof/>
            </w:rPr>
            <w:fldChar w:fldCharType="separate"/>
          </w:r>
          <w:r>
            <w:rPr>
              <w:noProof/>
            </w:rPr>
            <w:t>6</w:t>
          </w:r>
          <w:r>
            <w:rPr>
              <w:noProof/>
            </w:rPr>
            <w:fldChar w:fldCharType="end"/>
          </w:r>
        </w:p>
        <w:p w14:paraId="7808224C" w14:textId="77777777"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Pr>
              <w:noProof/>
            </w:rPr>
            <w:fldChar w:fldCharType="begin"/>
          </w:r>
          <w:r>
            <w:rPr>
              <w:noProof/>
            </w:rPr>
            <w:instrText xml:space="preserve"> PAGEREF _Toc195665154 \h </w:instrText>
          </w:r>
          <w:r>
            <w:rPr>
              <w:noProof/>
            </w:rPr>
          </w:r>
          <w:r>
            <w:rPr>
              <w:noProof/>
            </w:rPr>
            <w:fldChar w:fldCharType="separate"/>
          </w:r>
          <w:r>
            <w:rPr>
              <w:noProof/>
            </w:rPr>
            <w:t>7</w:t>
          </w:r>
          <w:r>
            <w:rPr>
              <w:noProof/>
            </w:rPr>
            <w:fldChar w:fldCharType="end"/>
          </w:r>
        </w:p>
        <w:p w14:paraId="6B18A5D5" w14:textId="77777777" w:rsidR="00AD1781" w:rsidRDefault="00AD1781" w:rsidP="00646123">
          <w:pPr>
            <w:pStyle w:val="TOC2"/>
            <w:rPr>
              <w:i/>
              <w:noProof/>
              <w:sz w:val="24"/>
              <w:szCs w:val="24"/>
              <w:lang w:eastAsia="ja-JP"/>
            </w:rPr>
          </w:pPr>
          <w:r>
            <w:rPr>
              <w:noProof/>
            </w:rPr>
            <w:t>Imports</w:t>
          </w:r>
          <w:r>
            <w:rPr>
              <w:noProof/>
            </w:rPr>
            <w:tab/>
          </w:r>
          <w:r>
            <w:rPr>
              <w:noProof/>
            </w:rPr>
            <w:fldChar w:fldCharType="begin"/>
          </w:r>
          <w:r>
            <w:rPr>
              <w:noProof/>
            </w:rPr>
            <w:instrText xml:space="preserve"> PAGEREF _Toc195665155 \h </w:instrText>
          </w:r>
          <w:r>
            <w:rPr>
              <w:noProof/>
            </w:rPr>
          </w:r>
          <w:r>
            <w:rPr>
              <w:noProof/>
            </w:rPr>
            <w:fldChar w:fldCharType="separate"/>
          </w:r>
          <w:r>
            <w:rPr>
              <w:noProof/>
            </w:rPr>
            <w:t>7</w:t>
          </w:r>
          <w:r>
            <w:rPr>
              <w:noProof/>
            </w:rPr>
            <w:fldChar w:fldCharType="end"/>
          </w:r>
        </w:p>
        <w:p w14:paraId="2B9ECFB2" w14:textId="77777777" w:rsidR="00AD1781" w:rsidRDefault="00AD1781" w:rsidP="00646123">
          <w:pPr>
            <w:pStyle w:val="TOC2"/>
            <w:rPr>
              <w:i/>
              <w:noProof/>
              <w:sz w:val="24"/>
              <w:szCs w:val="24"/>
              <w:lang w:eastAsia="ja-JP"/>
            </w:rPr>
          </w:pPr>
          <w:r>
            <w:rPr>
              <w:noProof/>
            </w:rPr>
            <w:t>Exports</w:t>
          </w:r>
          <w:r>
            <w:rPr>
              <w:noProof/>
            </w:rPr>
            <w:tab/>
          </w:r>
          <w:r>
            <w:rPr>
              <w:noProof/>
            </w:rPr>
            <w:fldChar w:fldCharType="begin"/>
          </w:r>
          <w:r>
            <w:rPr>
              <w:noProof/>
            </w:rPr>
            <w:instrText xml:space="preserve"> PAGEREF _Toc195665156 \h </w:instrText>
          </w:r>
          <w:r>
            <w:rPr>
              <w:noProof/>
            </w:rPr>
          </w:r>
          <w:r>
            <w:rPr>
              <w:noProof/>
            </w:rPr>
            <w:fldChar w:fldCharType="separate"/>
          </w:r>
          <w:r>
            <w:rPr>
              <w:noProof/>
            </w:rPr>
            <w:t>8</w:t>
          </w:r>
          <w:r>
            <w:rPr>
              <w:noProof/>
            </w:rPr>
            <w:fldChar w:fldCharType="end"/>
          </w:r>
        </w:p>
        <w:p w14:paraId="0692A820" w14:textId="77777777" w:rsidR="00AD1781" w:rsidRDefault="00AD1781" w:rsidP="00646123">
          <w:pPr>
            <w:pStyle w:val="TOC2"/>
            <w:rPr>
              <w:i/>
              <w:noProof/>
              <w:sz w:val="24"/>
              <w:szCs w:val="24"/>
              <w:lang w:eastAsia="ja-JP"/>
            </w:rPr>
          </w:pPr>
          <w:r>
            <w:rPr>
              <w:noProof/>
            </w:rPr>
            <w:t>Trade Balance</w:t>
          </w:r>
          <w:r>
            <w:rPr>
              <w:noProof/>
            </w:rPr>
            <w:tab/>
          </w:r>
          <w:r>
            <w:rPr>
              <w:noProof/>
            </w:rPr>
            <w:fldChar w:fldCharType="begin"/>
          </w:r>
          <w:r>
            <w:rPr>
              <w:noProof/>
            </w:rPr>
            <w:instrText xml:space="preserve"> PAGEREF _Toc195665157 \h </w:instrText>
          </w:r>
          <w:r>
            <w:rPr>
              <w:noProof/>
            </w:rPr>
          </w:r>
          <w:r>
            <w:rPr>
              <w:noProof/>
            </w:rPr>
            <w:fldChar w:fldCharType="separate"/>
          </w:r>
          <w:r>
            <w:rPr>
              <w:noProof/>
            </w:rPr>
            <w:t>9</w:t>
          </w:r>
          <w:r>
            <w:rPr>
              <w:noProof/>
            </w:rPr>
            <w:fldChar w:fldCharType="end"/>
          </w:r>
        </w:p>
        <w:p w14:paraId="4348798A" w14:textId="77777777" w:rsidR="00AD1781" w:rsidRDefault="00AD1781" w:rsidP="00646123">
          <w:pPr>
            <w:pStyle w:val="TOC2"/>
            <w:rPr>
              <w:i/>
              <w:noProof/>
              <w:sz w:val="24"/>
              <w:szCs w:val="24"/>
              <w:lang w:eastAsia="ja-JP"/>
            </w:rPr>
          </w:pPr>
          <w:r>
            <w:rPr>
              <w:noProof/>
            </w:rPr>
            <w:t>Trade Per Capita</w:t>
          </w:r>
          <w:r>
            <w:rPr>
              <w:noProof/>
            </w:rPr>
            <w:tab/>
          </w:r>
          <w:r>
            <w:rPr>
              <w:noProof/>
            </w:rPr>
            <w:fldChar w:fldCharType="begin"/>
          </w:r>
          <w:r>
            <w:rPr>
              <w:noProof/>
            </w:rPr>
            <w:instrText xml:space="preserve"> PAGEREF _Toc195665158 \h </w:instrText>
          </w:r>
          <w:r>
            <w:rPr>
              <w:noProof/>
            </w:rPr>
          </w:r>
          <w:r>
            <w:rPr>
              <w:noProof/>
            </w:rPr>
            <w:fldChar w:fldCharType="separate"/>
          </w:r>
          <w:r>
            <w:rPr>
              <w:noProof/>
            </w:rPr>
            <w:t>10</w:t>
          </w:r>
          <w:r>
            <w:rPr>
              <w:noProof/>
            </w:rPr>
            <w:fldChar w:fldCharType="end"/>
          </w:r>
        </w:p>
        <w:p w14:paraId="4E6B7986" w14:textId="77777777" w:rsidR="00AD1781" w:rsidRDefault="00AD1781" w:rsidP="00646123">
          <w:pPr>
            <w:pStyle w:val="TOC1"/>
            <w:rPr>
              <w:noProof/>
              <w:lang w:eastAsia="ja-JP"/>
            </w:rPr>
          </w:pPr>
          <w:r>
            <w:rPr>
              <w:noProof/>
            </w:rPr>
            <w:t>1.7) Labor – Lazar (Corey in italics.) – Proofed- Needs corrections</w:t>
          </w:r>
          <w:r>
            <w:rPr>
              <w:noProof/>
            </w:rPr>
            <w:tab/>
          </w:r>
          <w:r>
            <w:rPr>
              <w:noProof/>
            </w:rPr>
            <w:fldChar w:fldCharType="begin"/>
          </w:r>
          <w:r>
            <w:rPr>
              <w:noProof/>
            </w:rPr>
            <w:instrText xml:space="preserve"> PAGEREF _Toc195665159 \h </w:instrText>
          </w:r>
          <w:r>
            <w:rPr>
              <w:noProof/>
            </w:rPr>
          </w:r>
          <w:r>
            <w:rPr>
              <w:noProof/>
            </w:rPr>
            <w:fldChar w:fldCharType="separate"/>
          </w:r>
          <w:r>
            <w:rPr>
              <w:noProof/>
            </w:rPr>
            <w:t>11</w:t>
          </w:r>
          <w:r>
            <w:rPr>
              <w:noProof/>
            </w:rPr>
            <w:fldChar w:fldCharType="end"/>
          </w:r>
        </w:p>
        <w:p w14:paraId="0C21F415" w14:textId="77777777" w:rsidR="00AD1781" w:rsidRDefault="00AD1781" w:rsidP="00646123">
          <w:pPr>
            <w:pStyle w:val="TOC2"/>
            <w:rPr>
              <w:i/>
              <w:noProof/>
              <w:sz w:val="24"/>
              <w:szCs w:val="24"/>
              <w:lang w:eastAsia="ja-JP"/>
            </w:rPr>
          </w:pPr>
          <w:r>
            <w:rPr>
              <w:noProof/>
            </w:rPr>
            <w:t>Labor Force</w:t>
          </w:r>
          <w:r>
            <w:rPr>
              <w:noProof/>
            </w:rPr>
            <w:tab/>
          </w:r>
          <w:r>
            <w:rPr>
              <w:noProof/>
            </w:rPr>
            <w:fldChar w:fldCharType="begin"/>
          </w:r>
          <w:r>
            <w:rPr>
              <w:noProof/>
            </w:rPr>
            <w:instrText xml:space="preserve"> PAGEREF _Toc195665160 \h </w:instrText>
          </w:r>
          <w:r>
            <w:rPr>
              <w:noProof/>
            </w:rPr>
          </w:r>
          <w:r>
            <w:rPr>
              <w:noProof/>
            </w:rPr>
            <w:fldChar w:fldCharType="separate"/>
          </w:r>
          <w:r>
            <w:rPr>
              <w:noProof/>
            </w:rPr>
            <w:t>11</w:t>
          </w:r>
          <w:r>
            <w:rPr>
              <w:noProof/>
            </w:rPr>
            <w:fldChar w:fldCharType="end"/>
          </w:r>
        </w:p>
        <w:p w14:paraId="0D9D7A69" w14:textId="77777777" w:rsidR="00AD1781" w:rsidRDefault="00AD1781" w:rsidP="00646123">
          <w:pPr>
            <w:pStyle w:val="TOC2"/>
            <w:rPr>
              <w:i/>
              <w:noProof/>
              <w:sz w:val="24"/>
              <w:szCs w:val="24"/>
              <w:lang w:eastAsia="ja-JP"/>
            </w:rPr>
          </w:pPr>
          <w:r>
            <w:rPr>
              <w:noProof/>
            </w:rPr>
            <w:t>Unemployment Rates</w:t>
          </w:r>
          <w:r>
            <w:rPr>
              <w:noProof/>
            </w:rPr>
            <w:tab/>
          </w:r>
          <w:r>
            <w:rPr>
              <w:noProof/>
            </w:rPr>
            <w:fldChar w:fldCharType="begin"/>
          </w:r>
          <w:r>
            <w:rPr>
              <w:noProof/>
            </w:rPr>
            <w:instrText xml:space="preserve"> PAGEREF _Toc195665161 \h </w:instrText>
          </w:r>
          <w:r>
            <w:rPr>
              <w:noProof/>
            </w:rPr>
          </w:r>
          <w:r>
            <w:rPr>
              <w:noProof/>
            </w:rPr>
            <w:fldChar w:fldCharType="separate"/>
          </w:r>
          <w:r>
            <w:rPr>
              <w:noProof/>
            </w:rPr>
            <w:t>11</w:t>
          </w:r>
          <w:r>
            <w:rPr>
              <w:noProof/>
            </w:rPr>
            <w:fldChar w:fldCharType="end"/>
          </w:r>
        </w:p>
        <w:p w14:paraId="6D6DCB22" w14:textId="77777777" w:rsidR="00AD1781" w:rsidRDefault="00AD1781" w:rsidP="00646123">
          <w:pPr>
            <w:pStyle w:val="TOC1"/>
            <w:rPr>
              <w:noProof/>
              <w:lang w:eastAsia="ja-JP"/>
            </w:rPr>
          </w:pPr>
          <w:r>
            <w:rPr>
              <w:noProof/>
            </w:rPr>
            <w:t>1.8) Level of Technology (Telecommunications, computers), Infrastructure - Jeff</w:t>
          </w:r>
          <w:r>
            <w:rPr>
              <w:noProof/>
            </w:rPr>
            <w:tab/>
          </w:r>
          <w:r>
            <w:rPr>
              <w:noProof/>
            </w:rPr>
            <w:fldChar w:fldCharType="begin"/>
          </w:r>
          <w:r>
            <w:rPr>
              <w:noProof/>
            </w:rPr>
            <w:instrText xml:space="preserve"> PAGEREF _Toc195665162 \h </w:instrText>
          </w:r>
          <w:r>
            <w:rPr>
              <w:noProof/>
            </w:rPr>
          </w:r>
          <w:r>
            <w:rPr>
              <w:noProof/>
            </w:rPr>
            <w:fldChar w:fldCharType="separate"/>
          </w:r>
          <w:r>
            <w:rPr>
              <w:noProof/>
            </w:rPr>
            <w:t>12</w:t>
          </w:r>
          <w:r>
            <w:rPr>
              <w:noProof/>
            </w:rPr>
            <w:fldChar w:fldCharType="end"/>
          </w:r>
        </w:p>
        <w:p w14:paraId="2816D203" w14:textId="77777777" w:rsidR="00AD1781" w:rsidRDefault="00AD1781" w:rsidP="00646123">
          <w:pPr>
            <w:pStyle w:val="TOC1"/>
            <w:rPr>
              <w:noProof/>
              <w:lang w:eastAsia="ja-JP"/>
            </w:rPr>
          </w:pPr>
          <w:r>
            <w:rPr>
              <w:noProof/>
            </w:rPr>
            <w:t>1.9) Japan’s Living Conditions and Life Styles – Corey</w:t>
          </w:r>
          <w:r>
            <w:rPr>
              <w:noProof/>
            </w:rPr>
            <w:tab/>
          </w:r>
          <w:r>
            <w:rPr>
              <w:noProof/>
            </w:rPr>
            <w:fldChar w:fldCharType="begin"/>
          </w:r>
          <w:r>
            <w:rPr>
              <w:noProof/>
            </w:rPr>
            <w:instrText xml:space="preserve"> PAGEREF _Toc195665163 \h </w:instrText>
          </w:r>
          <w:r>
            <w:rPr>
              <w:noProof/>
            </w:rPr>
          </w:r>
          <w:r>
            <w:rPr>
              <w:noProof/>
            </w:rPr>
            <w:fldChar w:fldCharType="separate"/>
          </w:r>
          <w:r>
            <w:rPr>
              <w:noProof/>
            </w:rPr>
            <w:t>13</w:t>
          </w:r>
          <w:r>
            <w:rPr>
              <w:noProof/>
            </w:rPr>
            <w:fldChar w:fldCharType="end"/>
          </w:r>
        </w:p>
        <w:p w14:paraId="0E837DE8" w14:textId="77777777" w:rsidR="00AD1781" w:rsidRDefault="00AD1781" w:rsidP="00646123">
          <w:pPr>
            <w:pStyle w:val="TOC2"/>
            <w:rPr>
              <w:i/>
              <w:noProof/>
              <w:sz w:val="24"/>
              <w:szCs w:val="24"/>
              <w:lang w:eastAsia="ja-JP"/>
            </w:rPr>
          </w:pPr>
          <w:r>
            <w:rPr>
              <w:noProof/>
            </w:rPr>
            <w:t>Living Conditions</w:t>
          </w:r>
          <w:r>
            <w:rPr>
              <w:noProof/>
            </w:rPr>
            <w:tab/>
          </w:r>
          <w:r>
            <w:rPr>
              <w:noProof/>
            </w:rPr>
            <w:fldChar w:fldCharType="begin"/>
          </w:r>
          <w:r>
            <w:rPr>
              <w:noProof/>
            </w:rPr>
            <w:instrText xml:space="preserve"> PAGEREF _Toc195665164 \h </w:instrText>
          </w:r>
          <w:r>
            <w:rPr>
              <w:noProof/>
            </w:rPr>
          </w:r>
          <w:r>
            <w:rPr>
              <w:noProof/>
            </w:rPr>
            <w:fldChar w:fldCharType="separate"/>
          </w:r>
          <w:r>
            <w:rPr>
              <w:noProof/>
            </w:rPr>
            <w:t>13</w:t>
          </w:r>
          <w:r>
            <w:rPr>
              <w:noProof/>
            </w:rPr>
            <w:fldChar w:fldCharType="end"/>
          </w:r>
        </w:p>
        <w:p w14:paraId="6581E553" w14:textId="77777777" w:rsidR="00AD1781" w:rsidRDefault="00AD1781" w:rsidP="00646123">
          <w:pPr>
            <w:pStyle w:val="TOC2"/>
            <w:rPr>
              <w:i/>
              <w:noProof/>
              <w:sz w:val="24"/>
              <w:szCs w:val="24"/>
              <w:lang w:eastAsia="ja-JP"/>
            </w:rPr>
          </w:pPr>
          <w:r>
            <w:rPr>
              <w:noProof/>
            </w:rPr>
            <w:t>Life Styles</w:t>
          </w:r>
          <w:r>
            <w:rPr>
              <w:noProof/>
            </w:rPr>
            <w:tab/>
          </w:r>
          <w:r>
            <w:rPr>
              <w:noProof/>
            </w:rPr>
            <w:fldChar w:fldCharType="begin"/>
          </w:r>
          <w:r>
            <w:rPr>
              <w:noProof/>
            </w:rPr>
            <w:instrText xml:space="preserve"> PAGEREF _Toc195665165 \h </w:instrText>
          </w:r>
          <w:r>
            <w:rPr>
              <w:noProof/>
            </w:rPr>
          </w:r>
          <w:r>
            <w:rPr>
              <w:noProof/>
            </w:rPr>
            <w:fldChar w:fldCharType="separate"/>
          </w:r>
          <w:r>
            <w:rPr>
              <w:noProof/>
            </w:rPr>
            <w:t>14</w:t>
          </w:r>
          <w:r>
            <w:rPr>
              <w:noProof/>
            </w:rPr>
            <w:fldChar w:fldCharType="end"/>
          </w:r>
        </w:p>
        <w:p w14:paraId="43479C42" w14:textId="77777777" w:rsidR="00AD1781" w:rsidRDefault="00AD1781" w:rsidP="00646123">
          <w:pPr>
            <w:pStyle w:val="TOC1"/>
            <w:rPr>
              <w:noProof/>
              <w:lang w:eastAsia="ja-JP"/>
            </w:rPr>
          </w:pPr>
          <w:r>
            <w:rPr>
              <w:noProof/>
            </w:rPr>
            <w:lastRenderedPageBreak/>
            <w:t>1.10) Diet, Housing, Clothing, Recreation &amp; Leisure Activities - Corey</w:t>
          </w:r>
          <w:r>
            <w:rPr>
              <w:noProof/>
            </w:rPr>
            <w:tab/>
          </w:r>
          <w:r>
            <w:rPr>
              <w:noProof/>
            </w:rPr>
            <w:fldChar w:fldCharType="begin"/>
          </w:r>
          <w:r>
            <w:rPr>
              <w:noProof/>
            </w:rPr>
            <w:instrText xml:space="preserve"> PAGEREF _Toc195665166 \h </w:instrText>
          </w:r>
          <w:r>
            <w:rPr>
              <w:noProof/>
            </w:rPr>
          </w:r>
          <w:r>
            <w:rPr>
              <w:noProof/>
            </w:rPr>
            <w:fldChar w:fldCharType="separate"/>
          </w:r>
          <w:r>
            <w:rPr>
              <w:noProof/>
            </w:rPr>
            <w:t>15</w:t>
          </w:r>
          <w:r>
            <w:rPr>
              <w:noProof/>
            </w:rPr>
            <w:fldChar w:fldCharType="end"/>
          </w:r>
        </w:p>
        <w:p w14:paraId="2D427A87" w14:textId="77777777" w:rsidR="00AD1781" w:rsidRDefault="00AD1781" w:rsidP="00646123">
          <w:pPr>
            <w:pStyle w:val="TOC2"/>
            <w:rPr>
              <w:i/>
              <w:noProof/>
              <w:sz w:val="24"/>
              <w:szCs w:val="24"/>
              <w:lang w:eastAsia="ja-JP"/>
            </w:rPr>
          </w:pPr>
          <w:r>
            <w:rPr>
              <w:noProof/>
            </w:rPr>
            <w:t>Diet</w:t>
          </w:r>
          <w:r>
            <w:rPr>
              <w:noProof/>
            </w:rPr>
            <w:tab/>
          </w:r>
          <w:r>
            <w:rPr>
              <w:noProof/>
            </w:rPr>
            <w:fldChar w:fldCharType="begin"/>
          </w:r>
          <w:r>
            <w:rPr>
              <w:noProof/>
            </w:rPr>
            <w:instrText xml:space="preserve"> PAGEREF _Toc195665167 \h </w:instrText>
          </w:r>
          <w:r>
            <w:rPr>
              <w:noProof/>
            </w:rPr>
          </w:r>
          <w:r>
            <w:rPr>
              <w:noProof/>
            </w:rPr>
            <w:fldChar w:fldCharType="separate"/>
          </w:r>
          <w:r>
            <w:rPr>
              <w:noProof/>
            </w:rPr>
            <w:t>15</w:t>
          </w:r>
          <w:r>
            <w:rPr>
              <w:noProof/>
            </w:rPr>
            <w:fldChar w:fldCharType="end"/>
          </w:r>
        </w:p>
        <w:p w14:paraId="6A634BC1" w14:textId="77777777" w:rsidR="00AD1781" w:rsidRDefault="00AD1781" w:rsidP="00646123">
          <w:pPr>
            <w:pStyle w:val="TOC2"/>
            <w:rPr>
              <w:i/>
              <w:noProof/>
              <w:sz w:val="24"/>
              <w:szCs w:val="24"/>
              <w:lang w:eastAsia="ja-JP"/>
            </w:rPr>
          </w:pPr>
          <w:r>
            <w:rPr>
              <w:noProof/>
            </w:rPr>
            <w:t>Housing</w:t>
          </w:r>
          <w:r>
            <w:rPr>
              <w:noProof/>
            </w:rPr>
            <w:tab/>
          </w:r>
          <w:r>
            <w:rPr>
              <w:noProof/>
            </w:rPr>
            <w:fldChar w:fldCharType="begin"/>
          </w:r>
          <w:r>
            <w:rPr>
              <w:noProof/>
            </w:rPr>
            <w:instrText xml:space="preserve"> PAGEREF _Toc195665168 \h </w:instrText>
          </w:r>
          <w:r>
            <w:rPr>
              <w:noProof/>
            </w:rPr>
          </w:r>
          <w:r>
            <w:rPr>
              <w:noProof/>
            </w:rPr>
            <w:fldChar w:fldCharType="separate"/>
          </w:r>
          <w:r>
            <w:rPr>
              <w:noProof/>
            </w:rPr>
            <w:t>15</w:t>
          </w:r>
          <w:r>
            <w:rPr>
              <w:noProof/>
            </w:rPr>
            <w:fldChar w:fldCharType="end"/>
          </w:r>
        </w:p>
        <w:p w14:paraId="7E5E2C96" w14:textId="77777777" w:rsidR="00AD1781" w:rsidRDefault="00AD1781" w:rsidP="00646123">
          <w:pPr>
            <w:pStyle w:val="TOC2"/>
            <w:rPr>
              <w:i/>
              <w:noProof/>
              <w:sz w:val="24"/>
              <w:szCs w:val="24"/>
              <w:lang w:eastAsia="ja-JP"/>
            </w:rPr>
          </w:pPr>
          <w:r>
            <w:rPr>
              <w:noProof/>
            </w:rPr>
            <w:t>Clothing</w:t>
          </w:r>
          <w:r>
            <w:rPr>
              <w:noProof/>
            </w:rPr>
            <w:tab/>
          </w:r>
          <w:r>
            <w:rPr>
              <w:noProof/>
            </w:rPr>
            <w:fldChar w:fldCharType="begin"/>
          </w:r>
          <w:r>
            <w:rPr>
              <w:noProof/>
            </w:rPr>
            <w:instrText xml:space="preserve"> PAGEREF _Toc195665169 \h </w:instrText>
          </w:r>
          <w:r>
            <w:rPr>
              <w:noProof/>
            </w:rPr>
          </w:r>
          <w:r>
            <w:rPr>
              <w:noProof/>
            </w:rPr>
            <w:fldChar w:fldCharType="separate"/>
          </w:r>
          <w:r>
            <w:rPr>
              <w:noProof/>
            </w:rPr>
            <w:t>16</w:t>
          </w:r>
          <w:r>
            <w:rPr>
              <w:noProof/>
            </w:rPr>
            <w:fldChar w:fldCharType="end"/>
          </w:r>
        </w:p>
        <w:p w14:paraId="7DE171E5" w14:textId="77777777" w:rsidR="00AD1781" w:rsidRDefault="00AD1781" w:rsidP="00646123">
          <w:pPr>
            <w:pStyle w:val="TOC2"/>
            <w:rPr>
              <w:i/>
              <w:noProof/>
              <w:sz w:val="24"/>
              <w:szCs w:val="24"/>
              <w:lang w:eastAsia="ja-JP"/>
            </w:rPr>
          </w:pPr>
          <w:r>
            <w:rPr>
              <w:noProof/>
            </w:rPr>
            <w:t>Recreation &amp; Leisure</w:t>
          </w:r>
          <w:r>
            <w:rPr>
              <w:noProof/>
            </w:rPr>
            <w:tab/>
          </w:r>
          <w:r>
            <w:rPr>
              <w:noProof/>
            </w:rPr>
            <w:fldChar w:fldCharType="begin"/>
          </w:r>
          <w:r>
            <w:rPr>
              <w:noProof/>
            </w:rPr>
            <w:instrText xml:space="preserve"> PAGEREF _Toc195665170 \h </w:instrText>
          </w:r>
          <w:r>
            <w:rPr>
              <w:noProof/>
            </w:rPr>
          </w:r>
          <w:r>
            <w:rPr>
              <w:noProof/>
            </w:rPr>
            <w:fldChar w:fldCharType="separate"/>
          </w:r>
          <w:r>
            <w:rPr>
              <w:noProof/>
            </w:rPr>
            <w:t>16</w:t>
          </w:r>
          <w:r>
            <w:rPr>
              <w:noProof/>
            </w:rPr>
            <w:fldChar w:fldCharType="end"/>
          </w:r>
        </w:p>
        <w:p w14:paraId="4CDB64B0" w14:textId="77777777" w:rsidR="00AD1781" w:rsidRDefault="00AD1781" w:rsidP="00646123">
          <w:pPr>
            <w:pStyle w:val="TOC1"/>
            <w:rPr>
              <w:noProof/>
              <w:lang w:eastAsia="ja-JP"/>
            </w:rPr>
          </w:pPr>
          <w:r>
            <w:rPr>
              <w:noProof/>
            </w:rPr>
            <w:t>1.11) Regional Trade Agreement Participation - Jeff</w:t>
          </w:r>
          <w:r>
            <w:rPr>
              <w:noProof/>
            </w:rPr>
            <w:tab/>
          </w:r>
          <w:r>
            <w:rPr>
              <w:noProof/>
            </w:rPr>
            <w:fldChar w:fldCharType="begin"/>
          </w:r>
          <w:r>
            <w:rPr>
              <w:noProof/>
            </w:rPr>
            <w:instrText xml:space="preserve"> PAGEREF _Toc195665171 \h </w:instrText>
          </w:r>
          <w:r>
            <w:rPr>
              <w:noProof/>
            </w:rPr>
          </w:r>
          <w:r>
            <w:rPr>
              <w:noProof/>
            </w:rPr>
            <w:fldChar w:fldCharType="separate"/>
          </w:r>
          <w:r>
            <w:rPr>
              <w:noProof/>
            </w:rPr>
            <w:t>17</w:t>
          </w:r>
          <w:r>
            <w:rPr>
              <w:noProof/>
            </w:rPr>
            <w:fldChar w:fldCharType="end"/>
          </w:r>
        </w:p>
        <w:p w14:paraId="17B28F94" w14:textId="77777777" w:rsidR="00AD1781" w:rsidRDefault="00AD1781" w:rsidP="00646123">
          <w:pPr>
            <w:pStyle w:val="TOC1"/>
            <w:rPr>
              <w:noProof/>
              <w:lang w:eastAsia="ja-JP"/>
            </w:rPr>
          </w:pPr>
          <w:r>
            <w:rPr>
              <w:noProof/>
            </w:rPr>
            <w:t>1.12 Religion - Trade</w:t>
          </w:r>
          <w:r>
            <w:rPr>
              <w:noProof/>
            </w:rPr>
            <w:tab/>
          </w:r>
          <w:r>
            <w:rPr>
              <w:noProof/>
            </w:rPr>
            <w:fldChar w:fldCharType="begin"/>
          </w:r>
          <w:r>
            <w:rPr>
              <w:noProof/>
            </w:rPr>
            <w:instrText xml:space="preserve"> PAGEREF _Toc195665172 \h </w:instrText>
          </w:r>
          <w:r>
            <w:rPr>
              <w:noProof/>
            </w:rPr>
          </w:r>
          <w:r>
            <w:rPr>
              <w:noProof/>
            </w:rPr>
            <w:fldChar w:fldCharType="separate"/>
          </w:r>
          <w:r>
            <w:rPr>
              <w:noProof/>
            </w:rPr>
            <w:t>18</w:t>
          </w:r>
          <w:r>
            <w:rPr>
              <w:noProof/>
            </w:rPr>
            <w:fldChar w:fldCharType="end"/>
          </w:r>
        </w:p>
        <w:p w14:paraId="383AD9DD" w14:textId="77777777" w:rsidR="00AD1781" w:rsidRDefault="00AD1781" w:rsidP="00646123">
          <w:pPr>
            <w:pStyle w:val="TOC2"/>
            <w:rPr>
              <w:i/>
              <w:noProof/>
              <w:sz w:val="24"/>
              <w:szCs w:val="24"/>
              <w:lang w:eastAsia="ja-JP"/>
            </w:rPr>
          </w:pPr>
          <w:r>
            <w:rPr>
              <w:noProof/>
            </w:rPr>
            <w:t>Shinto</w:t>
          </w:r>
          <w:r>
            <w:rPr>
              <w:noProof/>
            </w:rPr>
            <w:tab/>
          </w:r>
          <w:r>
            <w:rPr>
              <w:noProof/>
            </w:rPr>
            <w:fldChar w:fldCharType="begin"/>
          </w:r>
          <w:r>
            <w:rPr>
              <w:noProof/>
            </w:rPr>
            <w:instrText xml:space="preserve"> PAGEREF _Toc195665173 \h </w:instrText>
          </w:r>
          <w:r>
            <w:rPr>
              <w:noProof/>
            </w:rPr>
          </w:r>
          <w:r>
            <w:rPr>
              <w:noProof/>
            </w:rPr>
            <w:fldChar w:fldCharType="separate"/>
          </w:r>
          <w:r>
            <w:rPr>
              <w:noProof/>
            </w:rPr>
            <w:t>18</w:t>
          </w:r>
          <w:r>
            <w:rPr>
              <w:noProof/>
            </w:rPr>
            <w:fldChar w:fldCharType="end"/>
          </w:r>
        </w:p>
        <w:p w14:paraId="44C4B67F" w14:textId="77777777" w:rsidR="00AD1781" w:rsidRDefault="00AD1781" w:rsidP="00646123">
          <w:pPr>
            <w:pStyle w:val="TOC2"/>
            <w:rPr>
              <w:i/>
              <w:noProof/>
              <w:sz w:val="24"/>
              <w:szCs w:val="24"/>
              <w:lang w:eastAsia="ja-JP"/>
            </w:rPr>
          </w:pPr>
          <w:r>
            <w:rPr>
              <w:noProof/>
            </w:rPr>
            <w:t>Buddhism</w:t>
          </w:r>
          <w:r>
            <w:rPr>
              <w:noProof/>
            </w:rPr>
            <w:tab/>
          </w:r>
          <w:r>
            <w:rPr>
              <w:noProof/>
            </w:rPr>
            <w:fldChar w:fldCharType="begin"/>
          </w:r>
          <w:r>
            <w:rPr>
              <w:noProof/>
            </w:rPr>
            <w:instrText xml:space="preserve"> PAGEREF _Toc195665174 \h </w:instrText>
          </w:r>
          <w:r>
            <w:rPr>
              <w:noProof/>
            </w:rPr>
          </w:r>
          <w:r>
            <w:rPr>
              <w:noProof/>
            </w:rPr>
            <w:fldChar w:fldCharType="separate"/>
          </w:r>
          <w:r>
            <w:rPr>
              <w:noProof/>
            </w:rPr>
            <w:t>18</w:t>
          </w:r>
          <w:r>
            <w:rPr>
              <w:noProof/>
            </w:rPr>
            <w:fldChar w:fldCharType="end"/>
          </w:r>
        </w:p>
        <w:p w14:paraId="4999FD5A" w14:textId="77777777" w:rsidR="00AD1781" w:rsidRDefault="00AD1781" w:rsidP="00646123">
          <w:pPr>
            <w:pStyle w:val="TOC1"/>
            <w:rPr>
              <w:noProof/>
              <w:lang w:eastAsia="ja-JP"/>
            </w:rPr>
          </w:pPr>
          <w:r>
            <w:rPr>
              <w:noProof/>
            </w:rPr>
            <w:t>1.13) Family Structure: Nuclear vs. Extended, Parental Roles, Marriage/Dating – Jessica – NOT DONE</w:t>
          </w:r>
          <w:r>
            <w:rPr>
              <w:noProof/>
            </w:rPr>
            <w:tab/>
          </w:r>
          <w:r>
            <w:rPr>
              <w:noProof/>
            </w:rPr>
            <w:fldChar w:fldCharType="begin"/>
          </w:r>
          <w:r>
            <w:rPr>
              <w:noProof/>
            </w:rPr>
            <w:instrText xml:space="preserve"> PAGEREF _Toc195665175 \h </w:instrText>
          </w:r>
          <w:r>
            <w:rPr>
              <w:noProof/>
            </w:rPr>
          </w:r>
          <w:r>
            <w:rPr>
              <w:noProof/>
            </w:rPr>
            <w:fldChar w:fldCharType="separate"/>
          </w:r>
          <w:r>
            <w:rPr>
              <w:noProof/>
            </w:rPr>
            <w:t>19</w:t>
          </w:r>
          <w:r>
            <w:rPr>
              <w:noProof/>
            </w:rPr>
            <w:fldChar w:fldCharType="end"/>
          </w:r>
        </w:p>
        <w:p w14:paraId="33995005" w14:textId="77777777" w:rsidR="00AD1781" w:rsidRDefault="00AD1781" w:rsidP="00646123">
          <w:pPr>
            <w:pStyle w:val="TOC1"/>
            <w:rPr>
              <w:noProof/>
              <w:lang w:eastAsia="ja-JP"/>
            </w:rPr>
          </w:pPr>
          <w:r>
            <w:rPr>
              <w:noProof/>
            </w:rPr>
            <w:t>1.14) Social Classes, Women’s Rights, Child Labor - Lazar</w:t>
          </w:r>
          <w:r>
            <w:rPr>
              <w:noProof/>
            </w:rPr>
            <w:tab/>
          </w:r>
          <w:r>
            <w:rPr>
              <w:noProof/>
            </w:rPr>
            <w:fldChar w:fldCharType="begin"/>
          </w:r>
          <w:r>
            <w:rPr>
              <w:noProof/>
            </w:rPr>
            <w:instrText xml:space="preserve"> PAGEREF _Toc195665176 \h </w:instrText>
          </w:r>
          <w:r>
            <w:rPr>
              <w:noProof/>
            </w:rPr>
          </w:r>
          <w:r>
            <w:rPr>
              <w:noProof/>
            </w:rPr>
            <w:fldChar w:fldCharType="separate"/>
          </w:r>
          <w:r>
            <w:rPr>
              <w:noProof/>
            </w:rPr>
            <w:t>19</w:t>
          </w:r>
          <w:r>
            <w:rPr>
              <w:noProof/>
            </w:rPr>
            <w:fldChar w:fldCharType="end"/>
          </w:r>
        </w:p>
        <w:p w14:paraId="1B9F9FFE" w14:textId="77777777" w:rsidR="00AD1781" w:rsidRDefault="00AD1781" w:rsidP="00646123">
          <w:pPr>
            <w:pStyle w:val="TOC1"/>
            <w:rPr>
              <w:noProof/>
              <w:lang w:eastAsia="ja-JP"/>
            </w:rPr>
          </w:pPr>
          <w:r>
            <w:rPr>
              <w:noProof/>
            </w:rPr>
            <w:t>1.15) Aesthetics - Corey</w:t>
          </w:r>
          <w:r>
            <w:rPr>
              <w:noProof/>
            </w:rPr>
            <w:tab/>
          </w:r>
          <w:r>
            <w:rPr>
              <w:noProof/>
            </w:rPr>
            <w:fldChar w:fldCharType="begin"/>
          </w:r>
          <w:r>
            <w:rPr>
              <w:noProof/>
            </w:rPr>
            <w:instrText xml:space="preserve"> PAGEREF _Toc195665177 \h </w:instrText>
          </w:r>
          <w:r>
            <w:rPr>
              <w:noProof/>
            </w:rPr>
          </w:r>
          <w:r>
            <w:rPr>
              <w:noProof/>
            </w:rPr>
            <w:fldChar w:fldCharType="separate"/>
          </w:r>
          <w:r>
            <w:rPr>
              <w:noProof/>
            </w:rPr>
            <w:t>22</w:t>
          </w:r>
          <w:r>
            <w:rPr>
              <w:noProof/>
            </w:rPr>
            <w:fldChar w:fldCharType="end"/>
          </w:r>
        </w:p>
        <w:p w14:paraId="55C99463" w14:textId="77777777" w:rsidR="00AD1781" w:rsidRDefault="00AD1781" w:rsidP="00646123">
          <w:pPr>
            <w:pStyle w:val="TOC2"/>
            <w:rPr>
              <w:i/>
              <w:noProof/>
              <w:sz w:val="24"/>
              <w:szCs w:val="24"/>
              <w:lang w:eastAsia="ja-JP"/>
            </w:rPr>
          </w:pPr>
          <w:r>
            <w:rPr>
              <w:noProof/>
            </w:rPr>
            <w:t>Gardens</w:t>
          </w:r>
          <w:r>
            <w:rPr>
              <w:noProof/>
            </w:rPr>
            <w:tab/>
          </w:r>
          <w:r>
            <w:rPr>
              <w:noProof/>
            </w:rPr>
            <w:fldChar w:fldCharType="begin"/>
          </w:r>
          <w:r>
            <w:rPr>
              <w:noProof/>
            </w:rPr>
            <w:instrText xml:space="preserve"> PAGEREF _Toc195665178 \h </w:instrText>
          </w:r>
          <w:r>
            <w:rPr>
              <w:noProof/>
            </w:rPr>
          </w:r>
          <w:r>
            <w:rPr>
              <w:noProof/>
            </w:rPr>
            <w:fldChar w:fldCharType="separate"/>
          </w:r>
          <w:r>
            <w:rPr>
              <w:noProof/>
            </w:rPr>
            <w:t>23</w:t>
          </w:r>
          <w:r>
            <w:rPr>
              <w:noProof/>
            </w:rPr>
            <w:fldChar w:fldCharType="end"/>
          </w:r>
        </w:p>
        <w:p w14:paraId="314E6DE3" w14:textId="77777777" w:rsidR="00AD1781" w:rsidRDefault="00AD1781" w:rsidP="00646123">
          <w:pPr>
            <w:pStyle w:val="TOC2"/>
            <w:rPr>
              <w:i/>
              <w:noProof/>
              <w:sz w:val="24"/>
              <w:szCs w:val="24"/>
              <w:lang w:eastAsia="ja-JP"/>
            </w:rPr>
          </w:pPr>
          <w:r>
            <w:rPr>
              <w:noProof/>
            </w:rPr>
            <w:t>Theater</w:t>
          </w:r>
          <w:r>
            <w:rPr>
              <w:noProof/>
            </w:rPr>
            <w:tab/>
          </w:r>
          <w:r>
            <w:rPr>
              <w:noProof/>
            </w:rPr>
            <w:fldChar w:fldCharType="begin"/>
          </w:r>
          <w:r>
            <w:rPr>
              <w:noProof/>
            </w:rPr>
            <w:instrText xml:space="preserve"> PAGEREF _Toc195665179 \h </w:instrText>
          </w:r>
          <w:r>
            <w:rPr>
              <w:noProof/>
            </w:rPr>
          </w:r>
          <w:r>
            <w:rPr>
              <w:noProof/>
            </w:rPr>
            <w:fldChar w:fldCharType="separate"/>
          </w:r>
          <w:r>
            <w:rPr>
              <w:noProof/>
            </w:rPr>
            <w:t>24</w:t>
          </w:r>
          <w:r>
            <w:rPr>
              <w:noProof/>
            </w:rPr>
            <w:fldChar w:fldCharType="end"/>
          </w:r>
        </w:p>
        <w:p w14:paraId="28DA61BA" w14:textId="77777777" w:rsidR="00AD1781" w:rsidRDefault="00AD1781" w:rsidP="00646123">
          <w:pPr>
            <w:pStyle w:val="TOC2"/>
            <w:rPr>
              <w:i/>
              <w:noProof/>
              <w:sz w:val="24"/>
              <w:szCs w:val="24"/>
              <w:lang w:eastAsia="ja-JP"/>
            </w:rPr>
          </w:pPr>
          <w:r>
            <w:rPr>
              <w:noProof/>
            </w:rPr>
            <w:t>Music</w:t>
          </w:r>
          <w:r>
            <w:rPr>
              <w:noProof/>
            </w:rPr>
            <w:tab/>
          </w:r>
          <w:r>
            <w:rPr>
              <w:noProof/>
            </w:rPr>
            <w:fldChar w:fldCharType="begin"/>
          </w:r>
          <w:r>
            <w:rPr>
              <w:noProof/>
            </w:rPr>
            <w:instrText xml:space="preserve"> PAGEREF _Toc195665180 \h </w:instrText>
          </w:r>
          <w:r>
            <w:rPr>
              <w:noProof/>
            </w:rPr>
          </w:r>
          <w:r>
            <w:rPr>
              <w:noProof/>
            </w:rPr>
            <w:fldChar w:fldCharType="separate"/>
          </w:r>
          <w:r>
            <w:rPr>
              <w:noProof/>
            </w:rPr>
            <w:t>24</w:t>
          </w:r>
          <w:r>
            <w:rPr>
              <w:noProof/>
            </w:rPr>
            <w:fldChar w:fldCharType="end"/>
          </w:r>
        </w:p>
        <w:p w14:paraId="5CE3E241" w14:textId="77777777" w:rsidR="00AD1781" w:rsidRDefault="00AD1781" w:rsidP="00646123">
          <w:pPr>
            <w:pStyle w:val="TOC2"/>
            <w:rPr>
              <w:i/>
              <w:noProof/>
              <w:sz w:val="24"/>
              <w:szCs w:val="24"/>
              <w:lang w:eastAsia="ja-JP"/>
            </w:rPr>
          </w:pPr>
          <w:r>
            <w:rPr>
              <w:noProof/>
            </w:rPr>
            <w:t>Martial Arts</w:t>
          </w:r>
          <w:r>
            <w:rPr>
              <w:noProof/>
            </w:rPr>
            <w:tab/>
          </w:r>
          <w:r>
            <w:rPr>
              <w:noProof/>
            </w:rPr>
            <w:fldChar w:fldCharType="begin"/>
          </w:r>
          <w:r>
            <w:rPr>
              <w:noProof/>
            </w:rPr>
            <w:instrText xml:space="preserve"> PAGEREF _Toc195665181 \h </w:instrText>
          </w:r>
          <w:r>
            <w:rPr>
              <w:noProof/>
            </w:rPr>
          </w:r>
          <w:r>
            <w:rPr>
              <w:noProof/>
            </w:rPr>
            <w:fldChar w:fldCharType="separate"/>
          </w:r>
          <w:r>
            <w:rPr>
              <w:noProof/>
            </w:rPr>
            <w:t>24</w:t>
          </w:r>
          <w:r>
            <w:rPr>
              <w:noProof/>
            </w:rPr>
            <w:fldChar w:fldCharType="end"/>
          </w:r>
        </w:p>
        <w:p w14:paraId="2D6BAE9B" w14:textId="77777777" w:rsidR="00AD1781" w:rsidRDefault="00AD1781" w:rsidP="00646123">
          <w:pPr>
            <w:pStyle w:val="TOC2"/>
            <w:rPr>
              <w:i/>
              <w:noProof/>
              <w:sz w:val="24"/>
              <w:szCs w:val="24"/>
              <w:lang w:eastAsia="ja-JP"/>
            </w:rPr>
          </w:pPr>
          <w:r>
            <w:rPr>
              <w:noProof/>
            </w:rPr>
            <w:t>Dance</w:t>
          </w:r>
          <w:r>
            <w:rPr>
              <w:noProof/>
            </w:rPr>
            <w:tab/>
          </w:r>
          <w:r>
            <w:rPr>
              <w:noProof/>
            </w:rPr>
            <w:fldChar w:fldCharType="begin"/>
          </w:r>
          <w:r>
            <w:rPr>
              <w:noProof/>
            </w:rPr>
            <w:instrText xml:space="preserve"> PAGEREF _Toc195665182 \h </w:instrText>
          </w:r>
          <w:r>
            <w:rPr>
              <w:noProof/>
            </w:rPr>
          </w:r>
          <w:r>
            <w:rPr>
              <w:noProof/>
            </w:rPr>
            <w:fldChar w:fldCharType="separate"/>
          </w:r>
          <w:r>
            <w:rPr>
              <w:noProof/>
            </w:rPr>
            <w:t>25</w:t>
          </w:r>
          <w:r>
            <w:rPr>
              <w:noProof/>
            </w:rPr>
            <w:fldChar w:fldCharType="end"/>
          </w:r>
        </w:p>
        <w:p w14:paraId="171645BB" w14:textId="77777777"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Pr>
              <w:noProof/>
            </w:rPr>
            <w:fldChar w:fldCharType="begin"/>
          </w:r>
          <w:r>
            <w:rPr>
              <w:noProof/>
            </w:rPr>
            <w:instrText xml:space="preserve"> PAGEREF _Toc195665183 \h </w:instrText>
          </w:r>
          <w:r>
            <w:rPr>
              <w:noProof/>
            </w:rPr>
          </w:r>
          <w:r>
            <w:rPr>
              <w:noProof/>
            </w:rPr>
            <w:fldChar w:fldCharType="separate"/>
          </w:r>
          <w:r>
            <w:rPr>
              <w:noProof/>
            </w:rPr>
            <w:t>26</w:t>
          </w:r>
          <w:r>
            <w:rPr>
              <w:noProof/>
            </w:rPr>
            <w:fldChar w:fldCharType="end"/>
          </w:r>
        </w:p>
        <w:p w14:paraId="4C7DCD1B" w14:textId="77777777" w:rsidR="00AD1781" w:rsidRDefault="00AD1781" w:rsidP="00646123">
          <w:pPr>
            <w:pStyle w:val="TOC2"/>
            <w:rPr>
              <w:i/>
              <w:noProof/>
              <w:sz w:val="24"/>
              <w:szCs w:val="24"/>
              <w:lang w:eastAsia="ja-JP"/>
            </w:rPr>
          </w:pPr>
          <w:r>
            <w:rPr>
              <w:noProof/>
            </w:rPr>
            <w:t>Greetings</w:t>
          </w:r>
          <w:r>
            <w:rPr>
              <w:noProof/>
            </w:rPr>
            <w:tab/>
          </w:r>
          <w:r>
            <w:rPr>
              <w:noProof/>
            </w:rPr>
            <w:fldChar w:fldCharType="begin"/>
          </w:r>
          <w:r>
            <w:rPr>
              <w:noProof/>
            </w:rPr>
            <w:instrText xml:space="preserve"> PAGEREF _Toc195665184 \h </w:instrText>
          </w:r>
          <w:r>
            <w:rPr>
              <w:noProof/>
            </w:rPr>
          </w:r>
          <w:r>
            <w:rPr>
              <w:noProof/>
            </w:rPr>
            <w:fldChar w:fldCharType="separate"/>
          </w:r>
          <w:r>
            <w:rPr>
              <w:noProof/>
            </w:rPr>
            <w:t>26</w:t>
          </w:r>
          <w:r>
            <w:rPr>
              <w:noProof/>
            </w:rPr>
            <w:fldChar w:fldCharType="end"/>
          </w:r>
        </w:p>
        <w:p w14:paraId="11326B2A" w14:textId="77777777" w:rsidR="00AD1781" w:rsidRDefault="00AD1781" w:rsidP="00646123">
          <w:pPr>
            <w:pStyle w:val="TOC2"/>
            <w:rPr>
              <w:i/>
              <w:noProof/>
              <w:sz w:val="24"/>
              <w:szCs w:val="24"/>
              <w:lang w:eastAsia="ja-JP"/>
            </w:rPr>
          </w:pPr>
          <w:r>
            <w:rPr>
              <w:noProof/>
            </w:rPr>
            <w:t>Gift Giving</w:t>
          </w:r>
          <w:r>
            <w:rPr>
              <w:noProof/>
            </w:rPr>
            <w:tab/>
          </w:r>
          <w:r>
            <w:rPr>
              <w:noProof/>
            </w:rPr>
            <w:fldChar w:fldCharType="begin"/>
          </w:r>
          <w:r>
            <w:rPr>
              <w:noProof/>
            </w:rPr>
            <w:instrText xml:space="preserve"> PAGEREF _Toc195665185 \h </w:instrText>
          </w:r>
          <w:r>
            <w:rPr>
              <w:noProof/>
            </w:rPr>
          </w:r>
          <w:r>
            <w:rPr>
              <w:noProof/>
            </w:rPr>
            <w:fldChar w:fldCharType="separate"/>
          </w:r>
          <w:r>
            <w:rPr>
              <w:noProof/>
            </w:rPr>
            <w:t>26</w:t>
          </w:r>
          <w:r>
            <w:rPr>
              <w:noProof/>
            </w:rPr>
            <w:fldChar w:fldCharType="end"/>
          </w:r>
        </w:p>
        <w:p w14:paraId="5645E261" w14:textId="77777777" w:rsidR="00AD1781" w:rsidRDefault="00AD1781" w:rsidP="00646123">
          <w:pPr>
            <w:pStyle w:val="TOC2"/>
            <w:rPr>
              <w:i/>
              <w:noProof/>
              <w:sz w:val="24"/>
              <w:szCs w:val="24"/>
              <w:lang w:eastAsia="ja-JP"/>
            </w:rPr>
          </w:pPr>
          <w:r>
            <w:rPr>
              <w:noProof/>
            </w:rPr>
            <w:t>Names &amp; Titles</w:t>
          </w:r>
          <w:r>
            <w:rPr>
              <w:noProof/>
            </w:rPr>
            <w:tab/>
          </w:r>
          <w:r>
            <w:rPr>
              <w:noProof/>
            </w:rPr>
            <w:fldChar w:fldCharType="begin"/>
          </w:r>
          <w:r>
            <w:rPr>
              <w:noProof/>
            </w:rPr>
            <w:instrText xml:space="preserve"> PAGEREF _Toc195665186 \h </w:instrText>
          </w:r>
          <w:r>
            <w:rPr>
              <w:noProof/>
            </w:rPr>
          </w:r>
          <w:r>
            <w:rPr>
              <w:noProof/>
            </w:rPr>
            <w:fldChar w:fldCharType="separate"/>
          </w:r>
          <w:r>
            <w:rPr>
              <w:noProof/>
            </w:rPr>
            <w:t>26</w:t>
          </w:r>
          <w:r>
            <w:rPr>
              <w:noProof/>
            </w:rPr>
            <w:fldChar w:fldCharType="end"/>
          </w:r>
        </w:p>
        <w:p w14:paraId="520A7EF3" w14:textId="77777777" w:rsidR="00AD1781" w:rsidRDefault="00AD1781" w:rsidP="00646123">
          <w:pPr>
            <w:pStyle w:val="TOC1"/>
            <w:rPr>
              <w:noProof/>
              <w:lang w:eastAsia="ja-JP"/>
            </w:rPr>
          </w:pPr>
          <w:r>
            <w:rPr>
              <w:noProof/>
            </w:rPr>
            <w:t>1.17) Holidays, Conversation Topics, Blunders – Jeff</w:t>
          </w:r>
          <w:r>
            <w:rPr>
              <w:noProof/>
            </w:rPr>
            <w:tab/>
          </w:r>
          <w:r>
            <w:rPr>
              <w:noProof/>
            </w:rPr>
            <w:fldChar w:fldCharType="begin"/>
          </w:r>
          <w:r>
            <w:rPr>
              <w:noProof/>
            </w:rPr>
            <w:instrText xml:space="preserve"> PAGEREF _Toc195665187 \h </w:instrText>
          </w:r>
          <w:r>
            <w:rPr>
              <w:noProof/>
            </w:rPr>
          </w:r>
          <w:r>
            <w:rPr>
              <w:noProof/>
            </w:rPr>
            <w:fldChar w:fldCharType="separate"/>
          </w:r>
          <w:r>
            <w:rPr>
              <w:noProof/>
            </w:rPr>
            <w:t>27</w:t>
          </w:r>
          <w:r>
            <w:rPr>
              <w:noProof/>
            </w:rPr>
            <w:fldChar w:fldCharType="end"/>
          </w:r>
        </w:p>
        <w:p w14:paraId="77B516B4" w14:textId="77777777" w:rsidR="00AD1781" w:rsidRDefault="00AD1781" w:rsidP="00646123">
          <w:pPr>
            <w:pStyle w:val="TOC2"/>
            <w:rPr>
              <w:i/>
              <w:noProof/>
              <w:sz w:val="24"/>
              <w:szCs w:val="24"/>
              <w:lang w:eastAsia="ja-JP"/>
            </w:rPr>
          </w:pPr>
          <w:r>
            <w:rPr>
              <w:noProof/>
            </w:rPr>
            <w:t>Holidays</w:t>
          </w:r>
          <w:r>
            <w:rPr>
              <w:noProof/>
            </w:rPr>
            <w:tab/>
          </w:r>
          <w:r>
            <w:rPr>
              <w:noProof/>
            </w:rPr>
            <w:fldChar w:fldCharType="begin"/>
          </w:r>
          <w:r>
            <w:rPr>
              <w:noProof/>
            </w:rPr>
            <w:instrText xml:space="preserve"> PAGEREF _Toc195665188 \h </w:instrText>
          </w:r>
          <w:r>
            <w:rPr>
              <w:noProof/>
            </w:rPr>
          </w:r>
          <w:r>
            <w:rPr>
              <w:noProof/>
            </w:rPr>
            <w:fldChar w:fldCharType="separate"/>
          </w:r>
          <w:r>
            <w:rPr>
              <w:noProof/>
            </w:rPr>
            <w:t>27</w:t>
          </w:r>
          <w:r>
            <w:rPr>
              <w:noProof/>
            </w:rPr>
            <w:fldChar w:fldCharType="end"/>
          </w:r>
        </w:p>
        <w:p w14:paraId="7934DCD7" w14:textId="77777777" w:rsidR="00AD1781" w:rsidRDefault="00AD1781" w:rsidP="00646123">
          <w:pPr>
            <w:pStyle w:val="TOC2"/>
            <w:rPr>
              <w:i/>
              <w:noProof/>
              <w:sz w:val="24"/>
              <w:szCs w:val="24"/>
              <w:lang w:eastAsia="ja-JP"/>
            </w:rPr>
          </w:pPr>
          <w:r>
            <w:rPr>
              <w:noProof/>
            </w:rPr>
            <w:t>Conversation Topics, Blunders</w:t>
          </w:r>
          <w:r>
            <w:rPr>
              <w:noProof/>
            </w:rPr>
            <w:tab/>
          </w:r>
          <w:r>
            <w:rPr>
              <w:noProof/>
            </w:rPr>
            <w:fldChar w:fldCharType="begin"/>
          </w:r>
          <w:r>
            <w:rPr>
              <w:noProof/>
            </w:rPr>
            <w:instrText xml:space="preserve"> PAGEREF _Toc195665189 \h </w:instrText>
          </w:r>
          <w:r>
            <w:rPr>
              <w:noProof/>
            </w:rPr>
          </w:r>
          <w:r>
            <w:rPr>
              <w:noProof/>
            </w:rPr>
            <w:fldChar w:fldCharType="separate"/>
          </w:r>
          <w:r>
            <w:rPr>
              <w:noProof/>
            </w:rPr>
            <w:t>27</w:t>
          </w:r>
          <w:r>
            <w:rPr>
              <w:noProof/>
            </w:rPr>
            <w:fldChar w:fldCharType="end"/>
          </w:r>
        </w:p>
        <w:p w14:paraId="7C092235" w14:textId="77777777" w:rsidR="00AD1781" w:rsidRDefault="00AD1781" w:rsidP="00646123">
          <w:pPr>
            <w:pStyle w:val="TOC1"/>
            <w:rPr>
              <w:noProof/>
              <w:lang w:eastAsia="ja-JP"/>
            </w:rPr>
          </w:pPr>
          <w:r>
            <w:rPr>
              <w:noProof/>
            </w:rPr>
            <w:t>1.18) Business Entertaining (Food, Meal Times, Manners, Tips) - Jeff</w:t>
          </w:r>
          <w:r>
            <w:rPr>
              <w:noProof/>
            </w:rPr>
            <w:tab/>
          </w:r>
          <w:r>
            <w:rPr>
              <w:noProof/>
            </w:rPr>
            <w:fldChar w:fldCharType="begin"/>
          </w:r>
          <w:r>
            <w:rPr>
              <w:noProof/>
            </w:rPr>
            <w:instrText xml:space="preserve"> PAGEREF _Toc195665190 \h </w:instrText>
          </w:r>
          <w:r>
            <w:rPr>
              <w:noProof/>
            </w:rPr>
          </w:r>
          <w:r>
            <w:rPr>
              <w:noProof/>
            </w:rPr>
            <w:fldChar w:fldCharType="separate"/>
          </w:r>
          <w:r>
            <w:rPr>
              <w:noProof/>
            </w:rPr>
            <w:t>28</w:t>
          </w:r>
          <w:r>
            <w:rPr>
              <w:noProof/>
            </w:rPr>
            <w:fldChar w:fldCharType="end"/>
          </w:r>
        </w:p>
        <w:p w14:paraId="05724012" w14:textId="77777777" w:rsidR="00AD1781" w:rsidRDefault="00AD1781" w:rsidP="00646123">
          <w:pPr>
            <w:pStyle w:val="TOC1"/>
            <w:rPr>
              <w:noProof/>
              <w:lang w:eastAsia="ja-JP"/>
            </w:rPr>
          </w:pPr>
          <w:r>
            <w:rPr>
              <w:noProof/>
            </w:rPr>
            <w:t>1.19) Languages - Jeff</w:t>
          </w:r>
          <w:r>
            <w:rPr>
              <w:noProof/>
            </w:rPr>
            <w:tab/>
          </w:r>
          <w:r>
            <w:rPr>
              <w:noProof/>
            </w:rPr>
            <w:fldChar w:fldCharType="begin"/>
          </w:r>
          <w:r>
            <w:rPr>
              <w:noProof/>
            </w:rPr>
            <w:instrText xml:space="preserve"> PAGEREF _Toc195665191 \h </w:instrText>
          </w:r>
          <w:r>
            <w:rPr>
              <w:noProof/>
            </w:rPr>
          </w:r>
          <w:r>
            <w:rPr>
              <w:noProof/>
            </w:rPr>
            <w:fldChar w:fldCharType="separate"/>
          </w:r>
          <w:r>
            <w:rPr>
              <w:noProof/>
            </w:rPr>
            <w:t>29</w:t>
          </w:r>
          <w:r>
            <w:rPr>
              <w:noProof/>
            </w:rPr>
            <w:fldChar w:fldCharType="end"/>
          </w:r>
        </w:p>
        <w:p w14:paraId="0B10ACE9" w14:textId="77777777" w:rsidR="00AD1781" w:rsidRDefault="00AD1781" w:rsidP="00646123">
          <w:pPr>
            <w:pStyle w:val="TOC1"/>
            <w:rPr>
              <w:noProof/>
              <w:lang w:eastAsia="ja-JP"/>
            </w:rPr>
          </w:pPr>
          <w:r>
            <w:rPr>
              <w:noProof/>
            </w:rPr>
            <w:t>2.1) Kluckhohn &amp; Strodtbeck-</w:t>
          </w:r>
          <w:r>
            <w:rPr>
              <w:noProof/>
            </w:rPr>
            <w:tab/>
          </w:r>
          <w:r>
            <w:rPr>
              <w:noProof/>
            </w:rPr>
            <w:fldChar w:fldCharType="begin"/>
          </w:r>
          <w:r>
            <w:rPr>
              <w:noProof/>
            </w:rPr>
            <w:instrText xml:space="preserve"> PAGEREF _Toc195665192 \h </w:instrText>
          </w:r>
          <w:r>
            <w:rPr>
              <w:noProof/>
            </w:rPr>
          </w:r>
          <w:r>
            <w:rPr>
              <w:noProof/>
            </w:rPr>
            <w:fldChar w:fldCharType="separate"/>
          </w:r>
          <w:r>
            <w:rPr>
              <w:noProof/>
            </w:rPr>
            <w:t>29</w:t>
          </w:r>
          <w:r>
            <w:rPr>
              <w:noProof/>
            </w:rPr>
            <w:fldChar w:fldCharType="end"/>
          </w:r>
        </w:p>
        <w:p w14:paraId="19C62D3B" w14:textId="77777777" w:rsidR="00AD1781" w:rsidRDefault="00AD1781" w:rsidP="00646123">
          <w:pPr>
            <w:pStyle w:val="TOC1"/>
            <w:rPr>
              <w:noProof/>
              <w:lang w:eastAsia="ja-JP"/>
            </w:rPr>
          </w:pPr>
          <w:r>
            <w:rPr>
              <w:noProof/>
            </w:rPr>
            <w:t>2.2) Hofstede’s Five Value Dimensions - Jay B.</w:t>
          </w:r>
          <w:r>
            <w:rPr>
              <w:noProof/>
            </w:rPr>
            <w:tab/>
          </w:r>
          <w:r>
            <w:rPr>
              <w:noProof/>
            </w:rPr>
            <w:fldChar w:fldCharType="begin"/>
          </w:r>
          <w:r>
            <w:rPr>
              <w:noProof/>
            </w:rPr>
            <w:instrText xml:space="preserve"> PAGEREF _Toc195665193 \h </w:instrText>
          </w:r>
          <w:r>
            <w:rPr>
              <w:noProof/>
            </w:rPr>
          </w:r>
          <w:r>
            <w:rPr>
              <w:noProof/>
            </w:rPr>
            <w:fldChar w:fldCharType="separate"/>
          </w:r>
          <w:r>
            <w:rPr>
              <w:noProof/>
            </w:rPr>
            <w:t>31</w:t>
          </w:r>
          <w:r>
            <w:rPr>
              <w:noProof/>
            </w:rPr>
            <w:fldChar w:fldCharType="end"/>
          </w:r>
        </w:p>
        <w:p w14:paraId="62C1E7F4" w14:textId="77777777" w:rsidR="00AD1781" w:rsidRDefault="00AD1781" w:rsidP="00646123">
          <w:pPr>
            <w:pStyle w:val="TOC1"/>
            <w:rPr>
              <w:noProof/>
              <w:lang w:eastAsia="ja-JP"/>
            </w:rPr>
          </w:pPr>
          <w:r>
            <w:rPr>
              <w:noProof/>
            </w:rPr>
            <w:t>2.3) Schwartz’s Values Survey- Jay – NOT DONE</w:t>
          </w:r>
          <w:r>
            <w:rPr>
              <w:noProof/>
            </w:rPr>
            <w:tab/>
          </w:r>
          <w:r>
            <w:rPr>
              <w:noProof/>
            </w:rPr>
            <w:fldChar w:fldCharType="begin"/>
          </w:r>
          <w:r>
            <w:rPr>
              <w:noProof/>
            </w:rPr>
            <w:instrText xml:space="preserve"> PAGEREF _Toc195665194 \h </w:instrText>
          </w:r>
          <w:r>
            <w:rPr>
              <w:noProof/>
            </w:rPr>
          </w:r>
          <w:r>
            <w:rPr>
              <w:noProof/>
            </w:rPr>
            <w:fldChar w:fldCharType="separate"/>
          </w:r>
          <w:r>
            <w:rPr>
              <w:noProof/>
            </w:rPr>
            <w:t>33</w:t>
          </w:r>
          <w:r>
            <w:rPr>
              <w:noProof/>
            </w:rPr>
            <w:fldChar w:fldCharType="end"/>
          </w:r>
        </w:p>
        <w:p w14:paraId="43EC6C55" w14:textId="77777777" w:rsidR="00AD1781" w:rsidRDefault="00AD1781" w:rsidP="00646123">
          <w:pPr>
            <w:pStyle w:val="TOC1"/>
            <w:rPr>
              <w:noProof/>
              <w:lang w:eastAsia="ja-JP"/>
            </w:rPr>
          </w:pPr>
          <w:r>
            <w:rPr>
              <w:noProof/>
            </w:rPr>
            <w:t>2.4) Hall’s High and Low Context – Corey – Needs Proofing</w:t>
          </w:r>
          <w:r>
            <w:rPr>
              <w:noProof/>
            </w:rPr>
            <w:tab/>
          </w:r>
          <w:r>
            <w:rPr>
              <w:noProof/>
            </w:rPr>
            <w:fldChar w:fldCharType="begin"/>
          </w:r>
          <w:r>
            <w:rPr>
              <w:noProof/>
            </w:rPr>
            <w:instrText xml:space="preserve"> PAGEREF _Toc195665195 \h </w:instrText>
          </w:r>
          <w:r>
            <w:rPr>
              <w:noProof/>
            </w:rPr>
          </w:r>
          <w:r>
            <w:rPr>
              <w:noProof/>
            </w:rPr>
            <w:fldChar w:fldCharType="separate"/>
          </w:r>
          <w:r>
            <w:rPr>
              <w:noProof/>
            </w:rPr>
            <w:t>33</w:t>
          </w:r>
          <w:r>
            <w:rPr>
              <w:noProof/>
            </w:rPr>
            <w:fldChar w:fldCharType="end"/>
          </w:r>
        </w:p>
        <w:p w14:paraId="6004D9E9" w14:textId="77777777" w:rsidR="00AD1781" w:rsidRDefault="00AD1781" w:rsidP="00646123">
          <w:pPr>
            <w:pStyle w:val="TOC2"/>
            <w:rPr>
              <w:i/>
              <w:noProof/>
              <w:sz w:val="24"/>
              <w:szCs w:val="24"/>
              <w:lang w:eastAsia="ja-JP"/>
            </w:rPr>
          </w:pPr>
          <w:r>
            <w:rPr>
              <w:noProof/>
            </w:rPr>
            <w:t>Uncertainty Avoidance</w:t>
          </w:r>
          <w:r>
            <w:rPr>
              <w:noProof/>
            </w:rPr>
            <w:tab/>
          </w:r>
          <w:r>
            <w:rPr>
              <w:noProof/>
            </w:rPr>
            <w:fldChar w:fldCharType="begin"/>
          </w:r>
          <w:r>
            <w:rPr>
              <w:noProof/>
            </w:rPr>
            <w:instrText xml:space="preserve"> PAGEREF _Toc195665196 \h </w:instrText>
          </w:r>
          <w:r>
            <w:rPr>
              <w:noProof/>
            </w:rPr>
          </w:r>
          <w:r>
            <w:rPr>
              <w:noProof/>
            </w:rPr>
            <w:fldChar w:fldCharType="separate"/>
          </w:r>
          <w:r>
            <w:rPr>
              <w:noProof/>
            </w:rPr>
            <w:t>33</w:t>
          </w:r>
          <w:r>
            <w:rPr>
              <w:noProof/>
            </w:rPr>
            <w:fldChar w:fldCharType="end"/>
          </w:r>
        </w:p>
        <w:p w14:paraId="3528A21A" w14:textId="77777777" w:rsidR="00AD1781" w:rsidRDefault="00AD1781" w:rsidP="00646123">
          <w:pPr>
            <w:pStyle w:val="TOC2"/>
            <w:rPr>
              <w:i/>
              <w:noProof/>
              <w:sz w:val="24"/>
              <w:szCs w:val="24"/>
              <w:lang w:eastAsia="ja-JP"/>
            </w:rPr>
          </w:pPr>
          <w:r>
            <w:rPr>
              <w:noProof/>
            </w:rPr>
            <w:t>Power Distance</w:t>
          </w:r>
          <w:r>
            <w:rPr>
              <w:noProof/>
            </w:rPr>
            <w:tab/>
          </w:r>
          <w:r>
            <w:rPr>
              <w:noProof/>
            </w:rPr>
            <w:fldChar w:fldCharType="begin"/>
          </w:r>
          <w:r>
            <w:rPr>
              <w:noProof/>
            </w:rPr>
            <w:instrText xml:space="preserve"> PAGEREF _Toc195665197 \h </w:instrText>
          </w:r>
          <w:r>
            <w:rPr>
              <w:noProof/>
            </w:rPr>
          </w:r>
          <w:r>
            <w:rPr>
              <w:noProof/>
            </w:rPr>
            <w:fldChar w:fldCharType="separate"/>
          </w:r>
          <w:r>
            <w:rPr>
              <w:noProof/>
            </w:rPr>
            <w:t>34</w:t>
          </w:r>
          <w:r>
            <w:rPr>
              <w:noProof/>
            </w:rPr>
            <w:fldChar w:fldCharType="end"/>
          </w:r>
        </w:p>
        <w:p w14:paraId="72DF8CD8" w14:textId="77777777" w:rsidR="00AD1781" w:rsidRDefault="00AD1781" w:rsidP="00646123">
          <w:pPr>
            <w:pStyle w:val="TOC2"/>
            <w:rPr>
              <w:i/>
              <w:noProof/>
              <w:sz w:val="24"/>
              <w:szCs w:val="24"/>
              <w:lang w:eastAsia="ja-JP"/>
            </w:rPr>
          </w:pPr>
          <w:r>
            <w:rPr>
              <w:noProof/>
            </w:rPr>
            <w:t>Collectivism I</w:t>
          </w:r>
          <w:r>
            <w:rPr>
              <w:noProof/>
            </w:rPr>
            <w:tab/>
          </w:r>
          <w:r>
            <w:rPr>
              <w:noProof/>
            </w:rPr>
            <w:fldChar w:fldCharType="begin"/>
          </w:r>
          <w:r>
            <w:rPr>
              <w:noProof/>
            </w:rPr>
            <w:instrText xml:space="preserve"> PAGEREF _Toc195665198 \h </w:instrText>
          </w:r>
          <w:r>
            <w:rPr>
              <w:noProof/>
            </w:rPr>
          </w:r>
          <w:r>
            <w:rPr>
              <w:noProof/>
            </w:rPr>
            <w:fldChar w:fldCharType="separate"/>
          </w:r>
          <w:r>
            <w:rPr>
              <w:noProof/>
            </w:rPr>
            <w:t>34</w:t>
          </w:r>
          <w:r>
            <w:rPr>
              <w:noProof/>
            </w:rPr>
            <w:fldChar w:fldCharType="end"/>
          </w:r>
        </w:p>
        <w:p w14:paraId="052B2CAA" w14:textId="77777777" w:rsidR="00AD1781" w:rsidRDefault="00AD1781" w:rsidP="00646123">
          <w:pPr>
            <w:pStyle w:val="TOC2"/>
            <w:rPr>
              <w:i/>
              <w:noProof/>
              <w:sz w:val="24"/>
              <w:szCs w:val="24"/>
              <w:lang w:eastAsia="ja-JP"/>
            </w:rPr>
          </w:pPr>
          <w:r>
            <w:rPr>
              <w:noProof/>
            </w:rPr>
            <w:lastRenderedPageBreak/>
            <w:t>Collectivism II</w:t>
          </w:r>
          <w:r>
            <w:rPr>
              <w:noProof/>
            </w:rPr>
            <w:tab/>
          </w:r>
          <w:r>
            <w:rPr>
              <w:noProof/>
            </w:rPr>
            <w:fldChar w:fldCharType="begin"/>
          </w:r>
          <w:r>
            <w:rPr>
              <w:noProof/>
            </w:rPr>
            <w:instrText xml:space="preserve"> PAGEREF _Toc195665199 \h </w:instrText>
          </w:r>
          <w:r>
            <w:rPr>
              <w:noProof/>
            </w:rPr>
          </w:r>
          <w:r>
            <w:rPr>
              <w:noProof/>
            </w:rPr>
            <w:fldChar w:fldCharType="separate"/>
          </w:r>
          <w:r>
            <w:rPr>
              <w:noProof/>
            </w:rPr>
            <w:t>34</w:t>
          </w:r>
          <w:r>
            <w:rPr>
              <w:noProof/>
            </w:rPr>
            <w:fldChar w:fldCharType="end"/>
          </w:r>
        </w:p>
        <w:p w14:paraId="645D2257" w14:textId="77777777" w:rsidR="00AD1781" w:rsidRDefault="00AD1781" w:rsidP="00646123">
          <w:pPr>
            <w:pStyle w:val="TOC2"/>
            <w:rPr>
              <w:i/>
              <w:noProof/>
              <w:sz w:val="24"/>
              <w:szCs w:val="24"/>
              <w:lang w:eastAsia="ja-JP"/>
            </w:rPr>
          </w:pPr>
          <w:r>
            <w:rPr>
              <w:noProof/>
            </w:rPr>
            <w:t>Gender Egalitarianism</w:t>
          </w:r>
          <w:r>
            <w:rPr>
              <w:noProof/>
            </w:rPr>
            <w:tab/>
          </w:r>
          <w:r>
            <w:rPr>
              <w:noProof/>
            </w:rPr>
            <w:fldChar w:fldCharType="begin"/>
          </w:r>
          <w:r>
            <w:rPr>
              <w:noProof/>
            </w:rPr>
            <w:instrText xml:space="preserve"> PAGEREF _Toc195665200 \h </w:instrText>
          </w:r>
          <w:r>
            <w:rPr>
              <w:noProof/>
            </w:rPr>
          </w:r>
          <w:r>
            <w:rPr>
              <w:noProof/>
            </w:rPr>
            <w:fldChar w:fldCharType="separate"/>
          </w:r>
          <w:r>
            <w:rPr>
              <w:noProof/>
            </w:rPr>
            <w:t>34</w:t>
          </w:r>
          <w:r>
            <w:rPr>
              <w:noProof/>
            </w:rPr>
            <w:fldChar w:fldCharType="end"/>
          </w:r>
        </w:p>
        <w:p w14:paraId="63FB405D" w14:textId="77777777" w:rsidR="00AD1781" w:rsidRDefault="00AD1781" w:rsidP="00646123">
          <w:pPr>
            <w:pStyle w:val="TOC2"/>
            <w:rPr>
              <w:i/>
              <w:noProof/>
              <w:sz w:val="24"/>
              <w:szCs w:val="24"/>
              <w:lang w:eastAsia="ja-JP"/>
            </w:rPr>
          </w:pPr>
          <w:r>
            <w:rPr>
              <w:noProof/>
            </w:rPr>
            <w:t>Assertiveness</w:t>
          </w:r>
          <w:r>
            <w:rPr>
              <w:noProof/>
            </w:rPr>
            <w:tab/>
          </w:r>
          <w:r>
            <w:rPr>
              <w:noProof/>
            </w:rPr>
            <w:fldChar w:fldCharType="begin"/>
          </w:r>
          <w:r>
            <w:rPr>
              <w:noProof/>
            </w:rPr>
            <w:instrText xml:space="preserve"> PAGEREF _Toc195665201 \h </w:instrText>
          </w:r>
          <w:r>
            <w:rPr>
              <w:noProof/>
            </w:rPr>
          </w:r>
          <w:r>
            <w:rPr>
              <w:noProof/>
            </w:rPr>
            <w:fldChar w:fldCharType="separate"/>
          </w:r>
          <w:r>
            <w:rPr>
              <w:noProof/>
            </w:rPr>
            <w:t>35</w:t>
          </w:r>
          <w:r>
            <w:rPr>
              <w:noProof/>
            </w:rPr>
            <w:fldChar w:fldCharType="end"/>
          </w:r>
        </w:p>
        <w:p w14:paraId="38E12B0B" w14:textId="77777777" w:rsidR="00AD1781" w:rsidRDefault="00AD1781" w:rsidP="00646123">
          <w:pPr>
            <w:pStyle w:val="TOC2"/>
            <w:rPr>
              <w:i/>
              <w:noProof/>
              <w:sz w:val="24"/>
              <w:szCs w:val="24"/>
              <w:lang w:eastAsia="ja-JP"/>
            </w:rPr>
          </w:pPr>
          <w:r>
            <w:rPr>
              <w:noProof/>
            </w:rPr>
            <w:t>Future Orientation</w:t>
          </w:r>
          <w:r>
            <w:rPr>
              <w:noProof/>
            </w:rPr>
            <w:tab/>
          </w:r>
          <w:r>
            <w:rPr>
              <w:noProof/>
            </w:rPr>
            <w:fldChar w:fldCharType="begin"/>
          </w:r>
          <w:r>
            <w:rPr>
              <w:noProof/>
            </w:rPr>
            <w:instrText xml:space="preserve"> PAGEREF _Toc195665202 \h </w:instrText>
          </w:r>
          <w:r>
            <w:rPr>
              <w:noProof/>
            </w:rPr>
          </w:r>
          <w:r>
            <w:rPr>
              <w:noProof/>
            </w:rPr>
            <w:fldChar w:fldCharType="separate"/>
          </w:r>
          <w:r>
            <w:rPr>
              <w:noProof/>
            </w:rPr>
            <w:t>35</w:t>
          </w:r>
          <w:r>
            <w:rPr>
              <w:noProof/>
            </w:rPr>
            <w:fldChar w:fldCharType="end"/>
          </w:r>
        </w:p>
        <w:p w14:paraId="313D171E" w14:textId="77777777" w:rsidR="00AD1781" w:rsidRDefault="00AD1781" w:rsidP="00646123">
          <w:pPr>
            <w:pStyle w:val="TOC2"/>
            <w:rPr>
              <w:i/>
              <w:noProof/>
              <w:sz w:val="24"/>
              <w:szCs w:val="24"/>
              <w:lang w:eastAsia="ja-JP"/>
            </w:rPr>
          </w:pPr>
          <w:r>
            <w:rPr>
              <w:noProof/>
            </w:rPr>
            <w:t>Performance Orientation</w:t>
          </w:r>
          <w:r>
            <w:rPr>
              <w:noProof/>
            </w:rPr>
            <w:tab/>
          </w:r>
          <w:r>
            <w:rPr>
              <w:noProof/>
            </w:rPr>
            <w:fldChar w:fldCharType="begin"/>
          </w:r>
          <w:r>
            <w:rPr>
              <w:noProof/>
            </w:rPr>
            <w:instrText xml:space="preserve"> PAGEREF _Toc195665203 \h </w:instrText>
          </w:r>
          <w:r>
            <w:rPr>
              <w:noProof/>
            </w:rPr>
          </w:r>
          <w:r>
            <w:rPr>
              <w:noProof/>
            </w:rPr>
            <w:fldChar w:fldCharType="separate"/>
          </w:r>
          <w:r>
            <w:rPr>
              <w:noProof/>
            </w:rPr>
            <w:t>35</w:t>
          </w:r>
          <w:r>
            <w:rPr>
              <w:noProof/>
            </w:rPr>
            <w:fldChar w:fldCharType="end"/>
          </w:r>
        </w:p>
        <w:p w14:paraId="0FACB6BD" w14:textId="77777777" w:rsidR="00AD1781" w:rsidRDefault="00AD1781" w:rsidP="00646123">
          <w:pPr>
            <w:pStyle w:val="TOC2"/>
            <w:rPr>
              <w:i/>
              <w:noProof/>
              <w:sz w:val="24"/>
              <w:szCs w:val="24"/>
              <w:lang w:eastAsia="ja-JP"/>
            </w:rPr>
          </w:pPr>
          <w:r>
            <w:rPr>
              <w:noProof/>
            </w:rPr>
            <w:t>Humane Orientation</w:t>
          </w:r>
          <w:r>
            <w:rPr>
              <w:noProof/>
            </w:rPr>
            <w:tab/>
          </w:r>
          <w:r>
            <w:rPr>
              <w:noProof/>
            </w:rPr>
            <w:fldChar w:fldCharType="begin"/>
          </w:r>
          <w:r>
            <w:rPr>
              <w:noProof/>
            </w:rPr>
            <w:instrText xml:space="preserve"> PAGEREF _Toc195665204 \h </w:instrText>
          </w:r>
          <w:r>
            <w:rPr>
              <w:noProof/>
            </w:rPr>
          </w:r>
          <w:r>
            <w:rPr>
              <w:noProof/>
            </w:rPr>
            <w:fldChar w:fldCharType="separate"/>
          </w:r>
          <w:r>
            <w:rPr>
              <w:noProof/>
            </w:rPr>
            <w:t>35</w:t>
          </w:r>
          <w:r>
            <w:rPr>
              <w:noProof/>
            </w:rPr>
            <w:fldChar w:fldCharType="end"/>
          </w:r>
        </w:p>
        <w:p w14:paraId="6FEB2628" w14:textId="77777777" w:rsidR="00AD1781" w:rsidRDefault="00AD1781" w:rsidP="00646123">
          <w:pPr>
            <w:pStyle w:val="TOC1"/>
            <w:rPr>
              <w:noProof/>
              <w:lang w:eastAsia="ja-JP"/>
            </w:rPr>
          </w:pPr>
          <w:r>
            <w:rPr>
              <w:noProof/>
            </w:rPr>
            <w:t>2.8) Nonverbal Communication - Corey</w:t>
          </w:r>
          <w:r>
            <w:rPr>
              <w:noProof/>
            </w:rPr>
            <w:tab/>
          </w:r>
          <w:r>
            <w:rPr>
              <w:noProof/>
            </w:rPr>
            <w:fldChar w:fldCharType="begin"/>
          </w:r>
          <w:r>
            <w:rPr>
              <w:noProof/>
            </w:rPr>
            <w:instrText xml:space="preserve"> PAGEREF _Toc195665205 \h </w:instrText>
          </w:r>
          <w:r>
            <w:rPr>
              <w:noProof/>
            </w:rPr>
          </w:r>
          <w:r>
            <w:rPr>
              <w:noProof/>
            </w:rPr>
            <w:fldChar w:fldCharType="separate"/>
          </w:r>
          <w:r>
            <w:rPr>
              <w:noProof/>
            </w:rPr>
            <w:t>39</w:t>
          </w:r>
          <w:r>
            <w:rPr>
              <w:noProof/>
            </w:rPr>
            <w:fldChar w:fldCharType="end"/>
          </w:r>
        </w:p>
        <w:p w14:paraId="2B23C0E6" w14:textId="77777777" w:rsidR="00AD1781" w:rsidRDefault="00AD1781" w:rsidP="00646123">
          <w:pPr>
            <w:pStyle w:val="TOC1"/>
            <w:rPr>
              <w:noProof/>
              <w:lang w:eastAsia="ja-JP"/>
            </w:rPr>
          </w:pPr>
          <w:r>
            <w:rPr>
              <w:noProof/>
            </w:rPr>
            <w:t>2.10) Ting-Toomey’s Four Verbal Communication Styles – Jeff – NOT DONE</w:t>
          </w:r>
          <w:r>
            <w:rPr>
              <w:noProof/>
            </w:rPr>
            <w:tab/>
          </w:r>
          <w:r>
            <w:rPr>
              <w:noProof/>
            </w:rPr>
            <w:fldChar w:fldCharType="begin"/>
          </w:r>
          <w:r>
            <w:rPr>
              <w:noProof/>
            </w:rPr>
            <w:instrText xml:space="preserve"> PAGEREF _Toc195665206 \h </w:instrText>
          </w:r>
          <w:r>
            <w:rPr>
              <w:noProof/>
            </w:rPr>
          </w:r>
          <w:r>
            <w:rPr>
              <w:noProof/>
            </w:rPr>
            <w:fldChar w:fldCharType="separate"/>
          </w:r>
          <w:r>
            <w:rPr>
              <w:noProof/>
            </w:rPr>
            <w:t>39</w:t>
          </w:r>
          <w:r>
            <w:rPr>
              <w:noProof/>
            </w:rPr>
            <w:fldChar w:fldCharType="end"/>
          </w:r>
        </w:p>
        <w:p w14:paraId="15ABEE7B" w14:textId="77777777" w:rsidR="00AD1781" w:rsidRDefault="00AD1781" w:rsidP="00646123">
          <w:pPr>
            <w:pStyle w:val="TOC1"/>
            <w:rPr>
              <w:noProof/>
              <w:lang w:eastAsia="ja-JP"/>
            </w:rPr>
          </w:pPr>
          <w:r>
            <w:rPr>
              <w:noProof/>
            </w:rPr>
            <w:t>2.11) Ethics &amp; Social Responsibility – Lazar – NOT DONE</w:t>
          </w:r>
          <w:r>
            <w:rPr>
              <w:noProof/>
            </w:rPr>
            <w:tab/>
          </w:r>
          <w:r>
            <w:rPr>
              <w:noProof/>
            </w:rPr>
            <w:fldChar w:fldCharType="begin"/>
          </w:r>
          <w:r>
            <w:rPr>
              <w:noProof/>
            </w:rPr>
            <w:instrText xml:space="preserve"> PAGEREF _Toc195665207 \h </w:instrText>
          </w:r>
          <w:r>
            <w:rPr>
              <w:noProof/>
            </w:rPr>
          </w:r>
          <w:r>
            <w:rPr>
              <w:noProof/>
            </w:rPr>
            <w:fldChar w:fldCharType="separate"/>
          </w:r>
          <w:r>
            <w:rPr>
              <w:noProof/>
            </w:rPr>
            <w:t>39</w:t>
          </w:r>
          <w:r>
            <w:rPr>
              <w:noProof/>
            </w:rPr>
            <w:fldChar w:fldCharType="end"/>
          </w:r>
        </w:p>
        <w:p w14:paraId="7FE89DA0" w14:textId="77777777" w:rsidR="00AD1781" w:rsidRDefault="00AD1781" w:rsidP="00646123">
          <w:pPr>
            <w:pStyle w:val="TOC1"/>
            <w:rPr>
              <w:noProof/>
              <w:lang w:eastAsia="ja-JP"/>
            </w:rPr>
          </w:pPr>
          <w:r>
            <w:rPr>
              <w:noProof/>
            </w:rPr>
            <w:t>2.12) Negotiation and Conflict Styles - Corey</w:t>
          </w:r>
          <w:r>
            <w:rPr>
              <w:noProof/>
            </w:rPr>
            <w:tab/>
          </w:r>
          <w:r>
            <w:rPr>
              <w:noProof/>
            </w:rPr>
            <w:fldChar w:fldCharType="begin"/>
          </w:r>
          <w:r>
            <w:rPr>
              <w:noProof/>
            </w:rPr>
            <w:instrText xml:space="preserve"> PAGEREF _Toc195665208 \h </w:instrText>
          </w:r>
          <w:r>
            <w:rPr>
              <w:noProof/>
            </w:rPr>
          </w:r>
          <w:r>
            <w:rPr>
              <w:noProof/>
            </w:rPr>
            <w:fldChar w:fldCharType="separate"/>
          </w:r>
          <w:r>
            <w:rPr>
              <w:noProof/>
            </w:rPr>
            <w:t>40</w:t>
          </w:r>
          <w:r>
            <w:rPr>
              <w:noProof/>
            </w:rPr>
            <w:fldChar w:fldCharType="end"/>
          </w:r>
        </w:p>
        <w:p w14:paraId="19F40521" w14:textId="77777777" w:rsidR="00AD1781" w:rsidRDefault="00AD1781" w:rsidP="00646123">
          <w:pPr>
            <w:pStyle w:val="TOC2"/>
            <w:rPr>
              <w:i/>
              <w:noProof/>
              <w:sz w:val="24"/>
              <w:szCs w:val="24"/>
              <w:lang w:eastAsia="ja-JP"/>
            </w:rPr>
          </w:pPr>
          <w:r>
            <w:rPr>
              <w:noProof/>
            </w:rPr>
            <w:t>Negotiation</w:t>
          </w:r>
          <w:r>
            <w:rPr>
              <w:noProof/>
            </w:rPr>
            <w:tab/>
          </w:r>
          <w:r>
            <w:rPr>
              <w:noProof/>
            </w:rPr>
            <w:fldChar w:fldCharType="begin"/>
          </w:r>
          <w:r>
            <w:rPr>
              <w:noProof/>
            </w:rPr>
            <w:instrText xml:space="preserve"> PAGEREF _Toc195665209 \h </w:instrText>
          </w:r>
          <w:r>
            <w:rPr>
              <w:noProof/>
            </w:rPr>
          </w:r>
          <w:r>
            <w:rPr>
              <w:noProof/>
            </w:rPr>
            <w:fldChar w:fldCharType="separate"/>
          </w:r>
          <w:r>
            <w:rPr>
              <w:noProof/>
            </w:rPr>
            <w:t>40</w:t>
          </w:r>
          <w:r>
            <w:rPr>
              <w:noProof/>
            </w:rPr>
            <w:fldChar w:fldCharType="end"/>
          </w:r>
        </w:p>
        <w:p w14:paraId="41757C29" w14:textId="77777777" w:rsidR="00AD1781" w:rsidRDefault="00AD1781" w:rsidP="00646123">
          <w:pPr>
            <w:pStyle w:val="TOC2"/>
            <w:rPr>
              <w:i/>
              <w:noProof/>
              <w:sz w:val="24"/>
              <w:szCs w:val="24"/>
              <w:lang w:eastAsia="ja-JP"/>
            </w:rPr>
          </w:pPr>
          <w:r>
            <w:rPr>
              <w:noProof/>
            </w:rPr>
            <w:t>Conflict Styles</w:t>
          </w:r>
          <w:r>
            <w:rPr>
              <w:noProof/>
            </w:rPr>
            <w:tab/>
          </w:r>
          <w:r>
            <w:rPr>
              <w:noProof/>
            </w:rPr>
            <w:fldChar w:fldCharType="begin"/>
          </w:r>
          <w:r>
            <w:rPr>
              <w:noProof/>
            </w:rPr>
            <w:instrText xml:space="preserve"> PAGEREF _Toc195665210 \h </w:instrText>
          </w:r>
          <w:r>
            <w:rPr>
              <w:noProof/>
            </w:rPr>
          </w:r>
          <w:r>
            <w:rPr>
              <w:noProof/>
            </w:rPr>
            <w:fldChar w:fldCharType="separate"/>
          </w:r>
          <w:r>
            <w:rPr>
              <w:noProof/>
            </w:rPr>
            <w:t>40</w:t>
          </w:r>
          <w:r>
            <w:rPr>
              <w:noProof/>
            </w:rPr>
            <w:fldChar w:fldCharType="end"/>
          </w:r>
        </w:p>
        <w:p w14:paraId="5328FB13" w14:textId="77777777" w:rsidR="00AD1781" w:rsidRDefault="00AD1781" w:rsidP="00646123">
          <w:pPr>
            <w:pStyle w:val="TOC1"/>
            <w:rPr>
              <w:noProof/>
              <w:lang w:eastAsia="ja-JP"/>
            </w:rPr>
          </w:pPr>
          <w:r>
            <w:rPr>
              <w:noProof/>
            </w:rPr>
            <w:t>2.13) How U.S. Culture Is Viewed - Jeff</w:t>
          </w:r>
          <w:r>
            <w:rPr>
              <w:noProof/>
            </w:rPr>
            <w:tab/>
          </w:r>
          <w:r>
            <w:rPr>
              <w:noProof/>
            </w:rPr>
            <w:fldChar w:fldCharType="begin"/>
          </w:r>
          <w:r>
            <w:rPr>
              <w:noProof/>
            </w:rPr>
            <w:instrText xml:space="preserve"> PAGEREF _Toc195665211 \h </w:instrText>
          </w:r>
          <w:r>
            <w:rPr>
              <w:noProof/>
            </w:rPr>
          </w:r>
          <w:r>
            <w:rPr>
              <w:noProof/>
            </w:rPr>
            <w:fldChar w:fldCharType="separate"/>
          </w:r>
          <w:r>
            <w:rPr>
              <w:noProof/>
            </w:rPr>
            <w:t>41</w:t>
          </w:r>
          <w:r>
            <w:rPr>
              <w:noProof/>
            </w:rPr>
            <w:fldChar w:fldCharType="end"/>
          </w:r>
        </w:p>
        <w:p w14:paraId="6634DAFF" w14:textId="77777777" w:rsidR="00AD1781" w:rsidRDefault="00AD1781" w:rsidP="00646123">
          <w:pPr>
            <w:pStyle w:val="TOC1"/>
            <w:rPr>
              <w:noProof/>
              <w:lang w:eastAsia="ja-JP"/>
            </w:rPr>
          </w:pPr>
          <w:r>
            <w:rPr>
              <w:noProof/>
            </w:rPr>
            <w:t>2.15) Japanese Proverbs – Jeff</w:t>
          </w:r>
          <w:r>
            <w:rPr>
              <w:noProof/>
            </w:rPr>
            <w:tab/>
          </w:r>
          <w:r>
            <w:rPr>
              <w:noProof/>
            </w:rPr>
            <w:fldChar w:fldCharType="begin"/>
          </w:r>
          <w:r>
            <w:rPr>
              <w:noProof/>
            </w:rPr>
            <w:instrText xml:space="preserve"> PAGEREF _Toc195665212 \h </w:instrText>
          </w:r>
          <w:r>
            <w:rPr>
              <w:noProof/>
            </w:rPr>
          </w:r>
          <w:r>
            <w:rPr>
              <w:noProof/>
            </w:rPr>
            <w:fldChar w:fldCharType="separate"/>
          </w:r>
          <w:r>
            <w:rPr>
              <w:noProof/>
            </w:rPr>
            <w:t>42</w:t>
          </w:r>
          <w:r>
            <w:rPr>
              <w:noProof/>
            </w:rPr>
            <w:fldChar w:fldCharType="end"/>
          </w:r>
        </w:p>
        <w:p w14:paraId="14C25356" w14:textId="77777777" w:rsidR="00AD1781" w:rsidRDefault="00AD1781" w:rsidP="00646123">
          <w:pPr>
            <w:pStyle w:val="TOC2"/>
            <w:rPr>
              <w:i/>
              <w:noProof/>
              <w:sz w:val="24"/>
              <w:szCs w:val="24"/>
              <w:lang w:eastAsia="ja-JP"/>
            </w:rPr>
          </w:pPr>
          <w:r>
            <w:rPr>
              <w:noProof/>
            </w:rPr>
            <w:t>Deru kui wa utareru</w:t>
          </w:r>
          <w:r>
            <w:rPr>
              <w:noProof/>
            </w:rPr>
            <w:tab/>
          </w:r>
          <w:r>
            <w:rPr>
              <w:noProof/>
            </w:rPr>
            <w:fldChar w:fldCharType="begin"/>
          </w:r>
          <w:r>
            <w:rPr>
              <w:noProof/>
            </w:rPr>
            <w:instrText xml:space="preserve"> PAGEREF _Toc195665213 \h </w:instrText>
          </w:r>
          <w:r>
            <w:rPr>
              <w:noProof/>
            </w:rPr>
          </w:r>
          <w:r>
            <w:rPr>
              <w:noProof/>
            </w:rPr>
            <w:fldChar w:fldCharType="separate"/>
          </w:r>
          <w:r>
            <w:rPr>
              <w:noProof/>
            </w:rPr>
            <w:t>42</w:t>
          </w:r>
          <w:r>
            <w:rPr>
              <w:noProof/>
            </w:rPr>
            <w:fldChar w:fldCharType="end"/>
          </w:r>
        </w:p>
        <w:p w14:paraId="7E03D6E4" w14:textId="77777777" w:rsidR="00AD1781" w:rsidRDefault="00AD1781" w:rsidP="00646123">
          <w:pPr>
            <w:pStyle w:val="TOC2"/>
            <w:rPr>
              <w:i/>
              <w:noProof/>
              <w:sz w:val="24"/>
              <w:szCs w:val="24"/>
              <w:lang w:eastAsia="ja-JP"/>
            </w:rPr>
          </w:pPr>
          <w:r>
            <w:rPr>
              <w:noProof/>
            </w:rPr>
            <w:t>Koketsu ni irazunba koji wo ezu</w:t>
          </w:r>
          <w:r>
            <w:rPr>
              <w:noProof/>
            </w:rPr>
            <w:tab/>
          </w:r>
          <w:r>
            <w:rPr>
              <w:noProof/>
            </w:rPr>
            <w:fldChar w:fldCharType="begin"/>
          </w:r>
          <w:r>
            <w:rPr>
              <w:noProof/>
            </w:rPr>
            <w:instrText xml:space="preserve"> PAGEREF _Toc195665214 \h </w:instrText>
          </w:r>
          <w:r>
            <w:rPr>
              <w:noProof/>
            </w:rPr>
          </w:r>
          <w:r>
            <w:rPr>
              <w:noProof/>
            </w:rPr>
            <w:fldChar w:fldCharType="separate"/>
          </w:r>
          <w:r>
            <w:rPr>
              <w:noProof/>
            </w:rPr>
            <w:t>42</w:t>
          </w:r>
          <w:r>
            <w:rPr>
              <w:noProof/>
            </w:rPr>
            <w:fldChar w:fldCharType="end"/>
          </w:r>
        </w:p>
        <w:p w14:paraId="7457E20F" w14:textId="77777777" w:rsidR="00AD1781" w:rsidRDefault="00AD1781" w:rsidP="00646123">
          <w:pPr>
            <w:pStyle w:val="TOC2"/>
            <w:rPr>
              <w:i/>
              <w:noProof/>
              <w:sz w:val="24"/>
              <w:szCs w:val="24"/>
              <w:lang w:eastAsia="ja-JP"/>
            </w:rPr>
          </w:pPr>
          <w:r>
            <w:rPr>
              <w:noProof/>
            </w:rPr>
            <w:t>Saru mo ki kara ochiru</w:t>
          </w:r>
          <w:r>
            <w:rPr>
              <w:noProof/>
            </w:rPr>
            <w:tab/>
          </w:r>
          <w:r>
            <w:rPr>
              <w:noProof/>
            </w:rPr>
            <w:fldChar w:fldCharType="begin"/>
          </w:r>
          <w:r>
            <w:rPr>
              <w:noProof/>
            </w:rPr>
            <w:instrText xml:space="preserve"> PAGEREF _Toc195665215 \h </w:instrText>
          </w:r>
          <w:r>
            <w:rPr>
              <w:noProof/>
            </w:rPr>
          </w:r>
          <w:r>
            <w:rPr>
              <w:noProof/>
            </w:rPr>
            <w:fldChar w:fldCharType="separate"/>
          </w:r>
          <w:r>
            <w:rPr>
              <w:noProof/>
            </w:rPr>
            <w:t>42</w:t>
          </w:r>
          <w:r>
            <w:rPr>
              <w:noProof/>
            </w:rPr>
            <w:fldChar w:fldCharType="end"/>
          </w:r>
        </w:p>
        <w:p w14:paraId="6A8855C1" w14:textId="77777777" w:rsidR="00AD1781" w:rsidRDefault="00AD1781" w:rsidP="00646123">
          <w:pPr>
            <w:pStyle w:val="TOC2"/>
            <w:rPr>
              <w:i/>
              <w:noProof/>
              <w:sz w:val="24"/>
              <w:szCs w:val="24"/>
              <w:lang w:eastAsia="ja-JP"/>
            </w:rPr>
          </w:pPr>
          <w:r>
            <w:rPr>
              <w:noProof/>
            </w:rPr>
            <w:t>Kaeru no ko wa kaeru</w:t>
          </w:r>
          <w:r>
            <w:rPr>
              <w:noProof/>
            </w:rPr>
            <w:tab/>
          </w:r>
          <w:r>
            <w:rPr>
              <w:noProof/>
            </w:rPr>
            <w:fldChar w:fldCharType="begin"/>
          </w:r>
          <w:r>
            <w:rPr>
              <w:noProof/>
            </w:rPr>
            <w:instrText xml:space="preserve"> PAGEREF _Toc195665216 \h </w:instrText>
          </w:r>
          <w:r>
            <w:rPr>
              <w:noProof/>
            </w:rPr>
          </w:r>
          <w:r>
            <w:rPr>
              <w:noProof/>
            </w:rPr>
            <w:fldChar w:fldCharType="separate"/>
          </w:r>
          <w:r>
            <w:rPr>
              <w:noProof/>
            </w:rPr>
            <w:t>42</w:t>
          </w:r>
          <w:r>
            <w:rPr>
              <w:noProof/>
            </w:rPr>
            <w:fldChar w:fldCharType="end"/>
          </w:r>
        </w:p>
        <w:p w14:paraId="0B4EB425" w14:textId="77777777" w:rsidR="00AD1781" w:rsidRDefault="00AD1781" w:rsidP="00646123">
          <w:pPr>
            <w:pStyle w:val="TOC2"/>
            <w:rPr>
              <w:i/>
              <w:noProof/>
              <w:sz w:val="24"/>
              <w:szCs w:val="24"/>
              <w:lang w:eastAsia="ja-JP"/>
            </w:rPr>
          </w:pPr>
          <w:r>
            <w:rPr>
              <w:noProof/>
            </w:rPr>
            <w:t>Nito woo u mono wa itto wo mo ezu</w:t>
          </w:r>
          <w:r>
            <w:rPr>
              <w:noProof/>
            </w:rPr>
            <w:tab/>
          </w:r>
          <w:r>
            <w:rPr>
              <w:noProof/>
            </w:rPr>
            <w:fldChar w:fldCharType="begin"/>
          </w:r>
          <w:r>
            <w:rPr>
              <w:noProof/>
            </w:rPr>
            <w:instrText xml:space="preserve"> PAGEREF _Toc195665217 \h </w:instrText>
          </w:r>
          <w:r>
            <w:rPr>
              <w:noProof/>
            </w:rPr>
          </w:r>
          <w:r>
            <w:rPr>
              <w:noProof/>
            </w:rPr>
            <w:fldChar w:fldCharType="separate"/>
          </w:r>
          <w:r>
            <w:rPr>
              <w:noProof/>
            </w:rPr>
            <w:t>43</w:t>
          </w:r>
          <w:r>
            <w:rPr>
              <w:noProof/>
            </w:rPr>
            <w:fldChar w:fldCharType="end"/>
          </w:r>
        </w:p>
        <w:p w14:paraId="6561998D" w14:textId="77777777" w:rsidR="00AD1781" w:rsidRDefault="00AD1781" w:rsidP="00646123">
          <w:pPr>
            <w:pStyle w:val="TOC1"/>
            <w:rPr>
              <w:noProof/>
              <w:lang w:eastAsia="ja-JP"/>
            </w:rPr>
          </w:pPr>
          <w:r>
            <w:rPr>
              <w:noProof/>
            </w:rPr>
            <w:t>2.16) Japanese Current Events - Jeff</w:t>
          </w:r>
          <w:r>
            <w:rPr>
              <w:noProof/>
            </w:rPr>
            <w:tab/>
          </w:r>
          <w:r>
            <w:rPr>
              <w:noProof/>
            </w:rPr>
            <w:fldChar w:fldCharType="begin"/>
          </w:r>
          <w:r>
            <w:rPr>
              <w:noProof/>
            </w:rPr>
            <w:instrText xml:space="preserve"> PAGEREF _Toc195665218 \h </w:instrText>
          </w:r>
          <w:r>
            <w:rPr>
              <w:noProof/>
            </w:rPr>
          </w:r>
          <w:r>
            <w:rPr>
              <w:noProof/>
            </w:rPr>
            <w:fldChar w:fldCharType="separate"/>
          </w:r>
          <w:r>
            <w:rPr>
              <w:noProof/>
            </w:rPr>
            <w:t>43</w:t>
          </w:r>
          <w:r>
            <w:rPr>
              <w:noProof/>
            </w:rPr>
            <w:fldChar w:fldCharType="end"/>
          </w:r>
        </w:p>
        <w:p w14:paraId="6C4C9335" w14:textId="77777777" w:rsidR="00AD1781" w:rsidRDefault="00AD1781" w:rsidP="00646123">
          <w:pPr>
            <w:pStyle w:val="TOC1"/>
            <w:rPr>
              <w:noProof/>
              <w:lang w:eastAsia="ja-JP"/>
            </w:rPr>
          </w:pPr>
          <w:r>
            <w:rPr>
              <w:noProof/>
            </w:rPr>
            <w:t>2.17) NGOs &amp; Nonprofits – Lazar – NOT DONE</w:t>
          </w:r>
          <w:r>
            <w:rPr>
              <w:noProof/>
            </w:rPr>
            <w:tab/>
          </w:r>
          <w:r>
            <w:rPr>
              <w:noProof/>
            </w:rPr>
            <w:fldChar w:fldCharType="begin"/>
          </w:r>
          <w:r>
            <w:rPr>
              <w:noProof/>
            </w:rPr>
            <w:instrText xml:space="preserve"> PAGEREF _Toc195665219 \h </w:instrText>
          </w:r>
          <w:r>
            <w:rPr>
              <w:noProof/>
            </w:rPr>
          </w:r>
          <w:r>
            <w:rPr>
              <w:noProof/>
            </w:rPr>
            <w:fldChar w:fldCharType="separate"/>
          </w:r>
          <w:r>
            <w:rPr>
              <w:noProof/>
            </w:rPr>
            <w:t>44</w:t>
          </w:r>
          <w:r>
            <w:rPr>
              <w:noProof/>
            </w:rPr>
            <w:fldChar w:fldCharType="end"/>
          </w:r>
        </w:p>
        <w:p w14:paraId="50B8420D" w14:textId="77777777" w:rsidR="00AD1781" w:rsidRDefault="00AD1781" w:rsidP="00646123">
          <w:pPr>
            <w:pStyle w:val="TOC1"/>
            <w:rPr>
              <w:noProof/>
              <w:lang w:eastAsia="ja-JP"/>
            </w:rPr>
          </w:pPr>
          <w:r>
            <w:rPr>
              <w:noProof/>
            </w:rPr>
            <w:t>2.18) Relevant Employment Laws – Jeff</w:t>
          </w:r>
          <w:r>
            <w:rPr>
              <w:noProof/>
            </w:rPr>
            <w:tab/>
          </w:r>
          <w:r>
            <w:rPr>
              <w:noProof/>
            </w:rPr>
            <w:fldChar w:fldCharType="begin"/>
          </w:r>
          <w:r>
            <w:rPr>
              <w:noProof/>
            </w:rPr>
            <w:instrText xml:space="preserve"> PAGEREF _Toc195665220 \h </w:instrText>
          </w:r>
          <w:r>
            <w:rPr>
              <w:noProof/>
            </w:rPr>
          </w:r>
          <w:r>
            <w:rPr>
              <w:noProof/>
            </w:rPr>
            <w:fldChar w:fldCharType="separate"/>
          </w:r>
          <w:r>
            <w:rPr>
              <w:noProof/>
            </w:rPr>
            <w:t>44</w:t>
          </w:r>
          <w:r>
            <w:rPr>
              <w:noProof/>
            </w:rPr>
            <w:fldChar w:fldCharType="end"/>
          </w:r>
        </w:p>
        <w:p w14:paraId="47CAD8D8" w14:textId="77777777" w:rsidR="00AD1781" w:rsidRDefault="00AD1781" w:rsidP="00646123">
          <w:pPr>
            <w:pStyle w:val="TOC1"/>
            <w:rPr>
              <w:noProof/>
              <w:lang w:eastAsia="ja-JP"/>
            </w:rPr>
          </w:pPr>
          <w:r>
            <w:rPr>
              <w:noProof/>
            </w:rPr>
            <w:t>2.19) International Entrepreneurship – Jeff – Done –short?</w:t>
          </w:r>
          <w:r>
            <w:rPr>
              <w:noProof/>
            </w:rPr>
            <w:tab/>
          </w:r>
          <w:r>
            <w:rPr>
              <w:noProof/>
            </w:rPr>
            <w:fldChar w:fldCharType="begin"/>
          </w:r>
          <w:r>
            <w:rPr>
              <w:noProof/>
            </w:rPr>
            <w:instrText xml:space="preserve"> PAGEREF _Toc195665221 \h </w:instrText>
          </w:r>
          <w:r>
            <w:rPr>
              <w:noProof/>
            </w:rPr>
          </w:r>
          <w:r>
            <w:rPr>
              <w:noProof/>
            </w:rPr>
            <w:fldChar w:fldCharType="separate"/>
          </w:r>
          <w:r>
            <w:rPr>
              <w:noProof/>
            </w:rPr>
            <w:t>44</w:t>
          </w:r>
          <w:r>
            <w:rPr>
              <w:noProof/>
            </w:rPr>
            <w:fldChar w:fldCharType="end"/>
          </w:r>
        </w:p>
        <w:p w14:paraId="4BEDB46E" w14:textId="77777777" w:rsidR="00AD1781" w:rsidRDefault="00AD1781" w:rsidP="00646123">
          <w:pPr>
            <w:pStyle w:val="TOC1"/>
            <w:rPr>
              <w:noProof/>
              <w:lang w:eastAsia="ja-JP"/>
            </w:rPr>
          </w:pPr>
          <w:r>
            <w:rPr>
              <w:noProof/>
            </w:rPr>
            <w:t>2.20) TBD – Corey - Must See Places in Japan? – NOT DONE</w:t>
          </w:r>
          <w:r>
            <w:rPr>
              <w:noProof/>
            </w:rPr>
            <w:tab/>
          </w:r>
          <w:r>
            <w:rPr>
              <w:noProof/>
            </w:rPr>
            <w:fldChar w:fldCharType="begin"/>
          </w:r>
          <w:r>
            <w:rPr>
              <w:noProof/>
            </w:rPr>
            <w:instrText xml:space="preserve"> PAGEREF _Toc195665222 \h </w:instrText>
          </w:r>
          <w:r>
            <w:rPr>
              <w:noProof/>
            </w:rPr>
          </w:r>
          <w:r>
            <w:rPr>
              <w:noProof/>
            </w:rPr>
            <w:fldChar w:fldCharType="separate"/>
          </w:r>
          <w:r>
            <w:rPr>
              <w:noProof/>
            </w:rPr>
            <w:t>45</w:t>
          </w:r>
          <w:r>
            <w:rPr>
              <w:noProof/>
            </w:rPr>
            <w:fldChar w:fldCharType="end"/>
          </w:r>
        </w:p>
        <w:p w14:paraId="792FB141" w14:textId="77777777" w:rsidR="00AD1781" w:rsidRDefault="00AD1781" w:rsidP="00646123">
          <w:r>
            <w:rPr>
              <w:noProof/>
            </w:rPr>
            <w:fldChar w:fldCharType="end"/>
          </w:r>
        </w:p>
      </w:sdtContent>
    </w:sdt>
    <w:p w14:paraId="35B00DE3" w14:textId="77777777"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14:paraId="3E11A04C" w14:textId="77777777"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14:paraId="453F4D7D" w14:textId="77777777" w:rsidR="004330C5" w:rsidRPr="00AD1781" w:rsidRDefault="004330C5" w:rsidP="00ED6709">
      <w:pPr>
        <w:pStyle w:val="Heading2"/>
      </w:pPr>
      <w:bookmarkStart w:id="2" w:name="_Toc195663336"/>
      <w:bookmarkStart w:id="3" w:name="_Toc195665138"/>
      <w:r w:rsidRPr="00AD1781">
        <w:t>History</w:t>
      </w:r>
      <w:bookmarkEnd w:id="2"/>
      <w:bookmarkEnd w:id="3"/>
    </w:p>
    <w:p w14:paraId="288C91FF" w14:textId="77777777" w:rsidR="004330C5" w:rsidRDefault="004330C5" w:rsidP="00ED6709">
      <w:pPr>
        <w:pStyle w:val="Heading2"/>
      </w:pPr>
      <w:bookmarkStart w:id="4" w:name="_Toc195663337"/>
      <w:bookmarkStart w:id="5" w:name="_Toc195665139"/>
      <w:r>
        <w:t>Location</w:t>
      </w:r>
      <w:bookmarkEnd w:id="4"/>
      <w:bookmarkEnd w:id="5"/>
    </w:p>
    <w:p w14:paraId="33C9B875" w14:textId="77777777" w:rsidR="00CF5A25" w:rsidRDefault="004330C5" w:rsidP="00ED6709">
      <w:pPr>
        <w:pStyle w:val="Heading2"/>
      </w:pPr>
      <w:bookmarkStart w:id="6" w:name="_Toc195663338"/>
      <w:bookmarkStart w:id="7" w:name="_Toc195665140"/>
      <w:r>
        <w:t>Climate</w:t>
      </w:r>
      <w:bookmarkStart w:id="8" w:name="_Toc195663339"/>
      <w:bookmarkEnd w:id="6"/>
      <w:bookmarkEnd w:id="7"/>
    </w:p>
    <w:p w14:paraId="5CB62BA8" w14:textId="77777777" w:rsidR="00CF5A25" w:rsidRDefault="004330C5" w:rsidP="00ED6709">
      <w:pPr>
        <w:pStyle w:val="Heading2"/>
      </w:pPr>
      <w:bookmarkStart w:id="9" w:name="_Toc195665141"/>
      <w:r>
        <w:t>Topography</w:t>
      </w:r>
      <w:bookmarkStart w:id="10" w:name="_Toc195663340"/>
      <w:bookmarkEnd w:id="8"/>
      <w:bookmarkEnd w:id="9"/>
    </w:p>
    <w:p w14:paraId="53B5ACFD" w14:textId="77777777" w:rsidR="004330C5" w:rsidRPr="00AD1781" w:rsidRDefault="004330C5" w:rsidP="00ED6709">
      <w:pPr>
        <w:pStyle w:val="Heading2"/>
      </w:pPr>
      <w:bookmarkStart w:id="11" w:name="_Toc195665142"/>
      <w:r w:rsidRPr="00AD1781">
        <w:t>Minerals and Resources</w:t>
      </w:r>
      <w:bookmarkEnd w:id="10"/>
      <w:bookmarkEnd w:id="11"/>
    </w:p>
    <w:p w14:paraId="7BBA4165" w14:textId="77777777" w:rsidR="004330C5" w:rsidRPr="004319E3" w:rsidRDefault="004330C5" w:rsidP="00646123">
      <w:pPr>
        <w:pStyle w:val="Heading1"/>
      </w:pPr>
      <w:bookmarkStart w:id="12" w:name="_Toc195663341"/>
      <w:bookmarkStart w:id="13" w:name="_Toc195665143"/>
      <w:r>
        <w:t xml:space="preserve">1.2) </w:t>
      </w:r>
      <w:r w:rsidRPr="004319E3">
        <w:t>Dem</w:t>
      </w:r>
      <w:r>
        <w:t>ograph</w:t>
      </w:r>
      <w:r w:rsidR="00CF5A25">
        <w:t xml:space="preserve">ics </w:t>
      </w:r>
      <w:r>
        <w:t>- Jay - UNUSABLE</w:t>
      </w:r>
      <w:bookmarkEnd w:id="12"/>
      <w:bookmarkEnd w:id="13"/>
    </w:p>
    <w:p w14:paraId="336BB794" w14:textId="77777777" w:rsidR="004330C5" w:rsidRPr="004319E3" w:rsidRDefault="004330C5" w:rsidP="00ED6709">
      <w:pPr>
        <w:pStyle w:val="Heading2"/>
      </w:pPr>
      <w:bookmarkStart w:id="14" w:name="_Toc195663342"/>
      <w:bookmarkStart w:id="15" w:name="_Toc195665144"/>
      <w:r w:rsidRPr="001E365E">
        <w:t>Subcultures</w:t>
      </w:r>
      <w:bookmarkEnd w:id="14"/>
      <w:bookmarkEnd w:id="15"/>
    </w:p>
    <w:p w14:paraId="466E7438" w14:textId="77777777" w:rsidR="004330C5" w:rsidRPr="001E365E" w:rsidRDefault="004330C5" w:rsidP="00ED6709">
      <w:pPr>
        <w:pStyle w:val="Heading2"/>
      </w:pPr>
      <w:bookmarkStart w:id="16" w:name="_Toc195663343"/>
      <w:bookmarkStart w:id="17" w:name="_Toc195665145"/>
      <w:r>
        <w:t xml:space="preserve">Education &amp; </w:t>
      </w:r>
      <w:r w:rsidRPr="001E365E">
        <w:t>Literacy</w:t>
      </w:r>
      <w:bookmarkEnd w:id="16"/>
      <w:bookmarkEnd w:id="17"/>
      <w:r w:rsidRPr="001E365E">
        <w:t xml:space="preserve"> </w:t>
      </w:r>
    </w:p>
    <w:p w14:paraId="166D5ED0" w14:textId="77777777" w:rsidR="004330C5" w:rsidRPr="001E365E" w:rsidRDefault="004330C5" w:rsidP="00ED6709">
      <w:pPr>
        <w:pStyle w:val="Heading2"/>
        <w:rPr>
          <w:rFonts w:ascii="Times New Roman" w:eastAsia="Times New Roman" w:hAnsi="Times New Roman"/>
          <w:color w:val="auto"/>
          <w:sz w:val="20"/>
          <w:lang w:val="en-US" w:eastAsia="en-US" w:bidi="x-none"/>
        </w:rPr>
      </w:pPr>
      <w:bookmarkStart w:id="18" w:name="_Toc195663344"/>
      <w:bookmarkStart w:id="19" w:name="_Toc195665146"/>
      <w:r w:rsidRPr="00AB252D">
        <w:t>Birthrate, Death Rate, Population</w:t>
      </w:r>
      <w:bookmarkEnd w:id="18"/>
      <w:bookmarkEnd w:id="19"/>
    </w:p>
    <w:p w14:paraId="7CDB1C90" w14:textId="77777777" w:rsidR="004330C5" w:rsidRDefault="004330C5" w:rsidP="00646123">
      <w:pPr>
        <w:pStyle w:val="Heading1"/>
      </w:pPr>
      <w:bookmarkStart w:id="20" w:name="_Toc195663345"/>
      <w:bookmarkStart w:id="21"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20"/>
      <w:bookmarkEnd w:id="21"/>
    </w:p>
    <w:p w14:paraId="7CE3B9B1" w14:textId="77777777" w:rsidR="004330C5" w:rsidRDefault="004330C5" w:rsidP="00ED6709">
      <w:pPr>
        <w:pStyle w:val="Heading2"/>
      </w:pPr>
      <w:bookmarkStart w:id="22" w:name="_Toc195663346"/>
      <w:bookmarkStart w:id="23" w:name="_Toc195665148"/>
      <w:r>
        <w:t>Political System</w:t>
      </w:r>
      <w:bookmarkEnd w:id="22"/>
      <w:bookmarkEnd w:id="23"/>
    </w:p>
    <w:p w14:paraId="4757C565" w14:textId="77777777" w:rsidR="004330C5" w:rsidRDefault="004330C5" w:rsidP="00ED6709">
      <w:pPr>
        <w:pStyle w:val="Heading2"/>
      </w:pPr>
      <w:bookmarkStart w:id="24" w:name="_Toc195663347"/>
      <w:bookmarkStart w:id="25" w:name="_Toc195665149"/>
      <w:r>
        <w:t>Legal System</w:t>
      </w:r>
      <w:bookmarkEnd w:id="24"/>
      <w:bookmarkEnd w:id="25"/>
    </w:p>
    <w:p w14:paraId="0D3C848B" w14:textId="77777777" w:rsidR="004330C5" w:rsidRPr="00AB252D" w:rsidRDefault="004330C5" w:rsidP="00ED6709">
      <w:pPr>
        <w:pStyle w:val="Heading2"/>
      </w:pPr>
      <w:bookmarkStart w:id="26" w:name="_Toc195663348"/>
      <w:bookmarkStart w:id="27" w:name="_Toc195665150"/>
      <w:r>
        <w:t>Foreign Relations</w:t>
      </w:r>
      <w:bookmarkEnd w:id="26"/>
      <w:bookmarkEnd w:id="27"/>
    </w:p>
    <w:p w14:paraId="65B57B98" w14:textId="77777777" w:rsidR="004330C5" w:rsidRPr="00AB252D" w:rsidRDefault="004330C5" w:rsidP="00646123"/>
    <w:p w14:paraId="7E5371C6" w14:textId="77777777" w:rsidR="004330C5" w:rsidRPr="001E365E" w:rsidRDefault="004330C5" w:rsidP="00646123">
      <w:pPr>
        <w:pStyle w:val="Heading1"/>
      </w:pPr>
      <w:bookmarkStart w:id="28" w:name="_Toc195663349"/>
      <w:bookmarkStart w:id="29" w:name="_Toc195665151"/>
      <w:r>
        <w:lastRenderedPageBreak/>
        <w:t xml:space="preserve">1.4) GDP, Rate of Growth, Per Capita Income &amp; </w:t>
      </w:r>
      <w:r w:rsidRPr="0092793B">
        <w:t>Family Income, Distribution of Wealth - Corey H.</w:t>
      </w:r>
      <w:bookmarkEnd w:id="28"/>
      <w:bookmarkEnd w:id="29"/>
      <w:r w:rsidRPr="0092793B">
        <w:t xml:space="preserve"> </w:t>
      </w:r>
    </w:p>
    <w:p w14:paraId="6240A6EC" w14:textId="77777777" w:rsidR="004330C5" w:rsidRPr="001E365E" w:rsidRDefault="004330C5" w:rsidP="00646123">
      <w:r w:rsidRPr="001E365E">
        <w:t xml:space="preserve">Japan’s industrialized and free market economy is the </w:t>
      </w:r>
      <w:commentRangeStart w:id="30"/>
      <w:r w:rsidRPr="001E365E">
        <w:t xml:space="preserve">second largest </w:t>
      </w:r>
      <w:commentRangeEnd w:id="30"/>
      <w:r>
        <w:rPr>
          <w:rStyle w:val="CommentReference"/>
        </w:rPr>
        <w:commentReference w:id="30"/>
      </w:r>
      <w:r w:rsidRPr="001E365E">
        <w:t xml:space="preserve">in the World. Japan’s currency is the Yen. One dollar in the United States is equal to 82.46 yen. The GDP in Japan is $5,468 billion </w:t>
      </w:r>
      <w:commentRangeStart w:id="31"/>
      <w:proofErr w:type="gramStart"/>
      <w:r w:rsidRPr="001E365E">
        <w:t>dollars which</w:t>
      </w:r>
      <w:proofErr w:type="gramEnd"/>
      <w:r w:rsidRPr="001E365E">
        <w:t xml:space="preserve"> equals a lot of yen</w:t>
      </w:r>
      <w:commentRangeEnd w:id="31"/>
      <w:r>
        <w:rPr>
          <w:rStyle w:val="CommentReference"/>
        </w:rPr>
        <w:commentReference w:id="31"/>
      </w:r>
      <w:r w:rsidRPr="001E365E">
        <w:t xml:space="preserve">. This is also equal to 8.87 percent of the world economy. </w:t>
      </w:r>
    </w:p>
    <w:p w14:paraId="65509E73" w14:textId="77777777" w:rsidR="004330C5" w:rsidRPr="001E365E" w:rsidRDefault="004330C5" w:rsidP="00646123">
      <w:r w:rsidRPr="001E365E">
        <w:rPr>
          <w:noProof/>
        </w:rPr>
        <w:drawing>
          <wp:anchor distT="0" distB="0" distL="114300" distR="114300" simplePos="0" relativeHeight="251659264" behindDoc="0" locked="0" layoutInCell="1" allowOverlap="1" wp14:anchorId="35515534" wp14:editId="0C3E7B3E">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DB7F23" w14:textId="77777777"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14:paraId="5FA947FE" w14:textId="77777777" w:rsidR="004330C5" w:rsidRPr="001E365E" w:rsidRDefault="004330C5" w:rsidP="00646123"/>
    <w:p w14:paraId="7C3BB2C9" w14:textId="77777777" w:rsidR="004330C5" w:rsidRPr="001E365E" w:rsidRDefault="004330C5" w:rsidP="00646123">
      <w:pPr>
        <w:pStyle w:val="Heading1"/>
      </w:pPr>
      <w:bookmarkStart w:id="32" w:name="_Toc195663350"/>
      <w:bookmarkStart w:id="33" w:name="_Toc195665152"/>
      <w:r w:rsidRPr="001E365E">
        <w:t>1.5</w:t>
      </w:r>
      <w:r>
        <w:t xml:space="preserve">) Principal Industries &amp; Products, </w:t>
      </w:r>
      <w:r w:rsidRPr="001E365E">
        <w:t>Top MNCs</w:t>
      </w:r>
      <w:r>
        <w:t xml:space="preserve"> </w:t>
      </w:r>
      <w:r w:rsidRPr="001E365E">
        <w:t>- Jeff</w:t>
      </w:r>
      <w:r>
        <w:t xml:space="preserve"> – PROOFED – needs source</w:t>
      </w:r>
      <w:bookmarkEnd w:id="32"/>
      <w:bookmarkEnd w:id="33"/>
    </w:p>
    <w:p w14:paraId="1946CF38" w14:textId="77777777" w:rsidR="004330C5" w:rsidRPr="00A234DD" w:rsidRDefault="004330C5" w:rsidP="00646123">
      <w:r w:rsidRPr="00A234DD">
        <w:t>Japan’s economy is the third largest in the world behind the United States and China</w:t>
      </w:r>
      <w:sdt>
        <w:sdtPr>
          <w:id w:val="63837094"/>
          <w:citation/>
        </w:sdtPr>
        <w:sdtContent>
          <w:r w:rsidRPr="00A234DD">
            <w:fldChar w:fldCharType="begin"/>
          </w:r>
          <w:r w:rsidRPr="00A234DD">
            <w:instrText xml:space="preserve"> CITATION Kyu11 \l 1033 </w:instrText>
          </w:r>
          <w:r w:rsidRPr="00A234DD">
            <w:fldChar w:fldCharType="separate"/>
          </w:r>
          <w:r>
            <w:rPr>
              <w:noProof/>
            </w:rPr>
            <w:t xml:space="preserve"> </w:t>
          </w:r>
          <w:r w:rsidRPr="004330C5">
            <w:rPr>
              <w:noProof/>
            </w:rPr>
            <w:t>(Lah, 2011)</w:t>
          </w:r>
          <w:r w:rsidRPr="00A234DD">
            <w:fldChar w:fldCharType="end"/>
          </w:r>
        </w:sdtContent>
      </w:sdt>
      <w:r w:rsidRPr="00A234DD">
        <w:t xml:space="preserve">. Japan has a per capita GDP of $34,362. Also, 68 of the Fortune 500 companies are located in Japan. </w:t>
      </w:r>
    </w:p>
    <w:p w14:paraId="4C88571B" w14:textId="77777777" w:rsidR="004330C5" w:rsidRPr="00A234DD" w:rsidRDefault="004330C5" w:rsidP="00646123">
      <w:r w:rsidRPr="00A234DD">
        <w:t>The country imports about 60% of its caloric intake, as only 12% of its land is suitable for farming</w:t>
      </w:r>
      <w:sdt>
        <w:sdtPr>
          <w:id w:val="63837095"/>
          <w:citation/>
        </w:sdtPr>
        <w:sdtContent>
          <w:r w:rsidRPr="00A234DD">
            <w:fldChar w:fldCharType="begin"/>
          </w:r>
          <w:r w:rsidRPr="00A234DD">
            <w:instrText xml:space="preserve"> CITATION CIA12 \l 1033 </w:instrText>
          </w:r>
          <w:r w:rsidRPr="00A234DD">
            <w:fldChar w:fldCharType="separate"/>
          </w:r>
          <w:r>
            <w:rPr>
              <w:noProof/>
            </w:rPr>
            <w:t xml:space="preserve"> </w:t>
          </w:r>
          <w:r w:rsidRPr="004330C5">
            <w:rPr>
              <w:noProof/>
            </w:rPr>
            <w:t>(The CIA World Fact Book, 2012)</w:t>
          </w:r>
          <w:r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Pr="00A234DD">
            <w:fldChar w:fldCharType="begin"/>
          </w:r>
          <w:r w:rsidRPr="00A234DD">
            <w:instrText xml:space="preserve"> CITATION Eco12 \l 1033 </w:instrText>
          </w:r>
          <w:r w:rsidRPr="00A234DD">
            <w:fldChar w:fldCharType="separate"/>
          </w:r>
          <w:r>
            <w:rPr>
              <w:noProof/>
            </w:rPr>
            <w:t xml:space="preserve"> </w:t>
          </w:r>
          <w:r w:rsidRPr="004330C5">
            <w:rPr>
              <w:noProof/>
            </w:rPr>
            <w:t>(Economy of Japan)</w:t>
          </w:r>
          <w:r w:rsidRPr="00A234DD">
            <w:fldChar w:fldCharType="end"/>
          </w:r>
        </w:sdtContent>
      </w:sdt>
      <w:r w:rsidRPr="00A234DD">
        <w:t>.</w:t>
      </w:r>
    </w:p>
    <w:p w14:paraId="258296C1" w14:textId="77777777" w:rsidR="004330C5" w:rsidRPr="00A234DD" w:rsidRDefault="004330C5" w:rsidP="00646123">
      <w:r w:rsidRPr="00A234DD">
        <w:t>Japan is one of the largest creditors in the world since it consistently runs a trade surplus</w:t>
      </w:r>
      <w:sdt>
        <w:sdtPr>
          <w:id w:val="63837098"/>
          <w:citation/>
        </w:sdtPr>
        <w:sdtContent>
          <w:r w:rsidRPr="00A234DD">
            <w:fldChar w:fldCharType="begin"/>
          </w:r>
          <w:r w:rsidRPr="00A234DD">
            <w:instrText xml:space="preserve"> CITATION Mar11 \l 1033 </w:instrText>
          </w:r>
          <w:r w:rsidRPr="00A234DD">
            <w:fldChar w:fldCharType="separate"/>
          </w:r>
          <w:r>
            <w:rPr>
              <w:noProof/>
            </w:rPr>
            <w:t xml:space="preserve"> </w:t>
          </w:r>
          <w:r w:rsidRPr="004330C5">
            <w:rPr>
              <w:noProof/>
            </w:rPr>
            <w:t>(Chandler, 2011)</w:t>
          </w:r>
          <w:r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Pr="00A234DD">
            <w:fldChar w:fldCharType="begin"/>
          </w:r>
          <w:r w:rsidRPr="00A234DD">
            <w:instrText xml:space="preserve"> CITATION Mar11 \l 1033 </w:instrText>
          </w:r>
          <w:r w:rsidRPr="00A234DD">
            <w:fldChar w:fldCharType="separate"/>
          </w:r>
          <w:r>
            <w:rPr>
              <w:noProof/>
            </w:rPr>
            <w:t xml:space="preserve"> </w:t>
          </w:r>
          <w:r w:rsidRPr="004330C5">
            <w:rPr>
              <w:noProof/>
            </w:rPr>
            <w:t>(Chandler, 2011)</w:t>
          </w:r>
          <w:r w:rsidRPr="00A234DD">
            <w:fldChar w:fldCharType="end"/>
          </w:r>
        </w:sdtContent>
      </w:sdt>
      <w:sdt>
        <w:sdtPr>
          <w:id w:val="63837100"/>
          <w:citation/>
        </w:sdtPr>
        <w:sdtContent>
          <w:r w:rsidRPr="00A234DD">
            <w:fldChar w:fldCharType="begin"/>
          </w:r>
          <w:r w:rsidRPr="00A234DD">
            <w:instrText xml:space="preserve"> CITATION Eco12 \l 1033 </w:instrText>
          </w:r>
          <w:r w:rsidRPr="00A234DD">
            <w:fldChar w:fldCharType="separate"/>
          </w:r>
          <w:r>
            <w:rPr>
              <w:noProof/>
            </w:rPr>
            <w:t xml:space="preserve"> </w:t>
          </w:r>
          <w:r w:rsidRPr="004330C5">
            <w:rPr>
              <w:noProof/>
            </w:rPr>
            <w:t>(Economy of Japan)</w:t>
          </w:r>
          <w:r w:rsidRPr="00A234DD">
            <w:fldChar w:fldCharType="end"/>
          </w:r>
        </w:sdtContent>
      </w:sdt>
      <w:r w:rsidRPr="00A234DD">
        <w:t>.</w:t>
      </w:r>
      <w:r>
        <w:t xml:space="preserve"> </w:t>
      </w:r>
      <w:r w:rsidRPr="00A234DD">
        <w:t>These service based activities account for three quarters of Japan’s economic output.</w:t>
      </w:r>
    </w:p>
    <w:p w14:paraId="1DDE2BD4" w14:textId="77777777" w:rsidR="004330C5" w:rsidRPr="001E365E" w:rsidRDefault="005E128F" w:rsidP="00ED6709">
      <w:pPr>
        <w:pStyle w:val="Heading2"/>
      </w:pPr>
      <w:bookmarkStart w:id="34" w:name="_Toc195663351"/>
      <w:bookmarkStart w:id="35" w:name="_Toc195665153"/>
      <w:r>
        <w:tab/>
      </w:r>
      <w:r>
        <w:tab/>
      </w:r>
      <w:r w:rsidR="004330C5">
        <w:t>Top Multinational Corporations</w:t>
      </w:r>
      <w:bookmarkEnd w:id="34"/>
      <w:bookmarkEnd w:id="35"/>
    </w:p>
    <w:p w14:paraId="6F4422F4" w14:textId="77777777" w:rsidR="004330C5" w:rsidRPr="00AD1781" w:rsidRDefault="004330C5" w:rsidP="00646123">
      <w:r w:rsidRPr="00AD1781">
        <w:t xml:space="preserve">The largest MNCs in Japan fall into one of two categories, chain-type food service companies (i.e. McDonalds or Starbucks), and financial services companies (i.e. Citigroup and </w:t>
      </w:r>
      <w:proofErr w:type="spellStart"/>
      <w:r w:rsidRPr="00AD1781">
        <w:t>Metlife</w:t>
      </w:r>
      <w:proofErr w:type="spellEnd"/>
      <w:r w:rsidRPr="00AD1781">
        <w:t>)</w:t>
      </w:r>
      <w:sdt>
        <w:sdtPr>
          <w:id w:val="63837101"/>
          <w:citation/>
        </w:sdtPr>
        <w:sdtContent>
          <w:r w:rsidRPr="00AD1781">
            <w:fldChar w:fldCharType="begin"/>
          </w:r>
          <w:r w:rsidRPr="00AD1781">
            <w:instrText xml:space="preserve"> CITATION Sha11 \l 1033 </w:instrText>
          </w:r>
          <w:r w:rsidRPr="00AD1781">
            <w:fldChar w:fldCharType="separate"/>
          </w:r>
          <w:r w:rsidRPr="00AD1781">
            <w:t xml:space="preserve"> (Langlois, 2011)</w:t>
          </w:r>
          <w:r w:rsidRPr="00AD1781">
            <w:fldChar w:fldCharType="end"/>
          </w:r>
        </w:sdtContent>
      </w:sdt>
      <w:r w:rsidRPr="00AD1781">
        <w:t xml:space="preserve">. One of the most recent challenges to these MNCs was the earthquake in 2011. Starbucks was forced to close 100 of its 900 locations and McDonalds closed about 300 of theirs. The Multi-National financial firms suffered much less as they were located mostly in Tokyo. </w:t>
      </w:r>
    </w:p>
    <w:p w14:paraId="23FDDAA9" w14:textId="77777777"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MNCs face is the very different corporate work environment in Japan. It is often expected for Japanese businessmen to spend a </w:t>
      </w:r>
      <w:r w:rsidRPr="00AC6AE6">
        <w:lastRenderedPageBreak/>
        <w:t xml:space="preserve">majority of their leisure time with coworkers or clients. This is an important part of doing business in Japan since so much is based on the personal relationships </w:t>
      </w:r>
      <w:commentRangeStart w:id="36"/>
      <w:r w:rsidRPr="00AC6AE6">
        <w:t>formed.</w:t>
      </w:r>
      <w:r>
        <w:rPr>
          <w:rFonts w:ascii="Cambria" w:hAnsi="Cambria"/>
        </w:rPr>
        <w:t xml:space="preserve"> </w:t>
      </w:r>
      <w:commentRangeEnd w:id="36"/>
      <w:r>
        <w:rPr>
          <w:rStyle w:val="CommentReference"/>
        </w:rPr>
        <w:commentReference w:id="36"/>
      </w:r>
    </w:p>
    <w:p w14:paraId="5CBA4E26" w14:textId="77777777" w:rsidR="004330C5" w:rsidRPr="001E365E" w:rsidRDefault="004330C5" w:rsidP="00646123"/>
    <w:p w14:paraId="7254EFF4" w14:textId="77777777" w:rsidR="004330C5" w:rsidRPr="002E2F7F" w:rsidRDefault="004330C5" w:rsidP="00646123"/>
    <w:p w14:paraId="3F864FEA" w14:textId="77777777" w:rsidR="004330C5" w:rsidRDefault="004330C5" w:rsidP="00646123"/>
    <w:p w14:paraId="1EB4899E" w14:textId="77777777" w:rsidR="004330C5" w:rsidRPr="001E365E" w:rsidRDefault="004330C5" w:rsidP="00646123">
      <w:pPr>
        <w:pStyle w:val="Heading1"/>
      </w:pPr>
    </w:p>
    <w:p w14:paraId="0F10426D" w14:textId="77777777" w:rsidR="004330C5" w:rsidRPr="001E365E" w:rsidRDefault="004330C5" w:rsidP="00646123">
      <w:pPr>
        <w:pStyle w:val="Heading1"/>
      </w:pPr>
      <w:bookmarkStart w:id="37" w:name="_Toc195663352"/>
      <w:bookmarkStart w:id="38" w:name="_Toc195665154"/>
      <w:r w:rsidRPr="001E365E">
        <w:t xml:space="preserve">1.6) Trade Statistics: Imports, Exports, Balance of Payments, Trade per Capita, Labor </w:t>
      </w:r>
      <w:r>
        <w:t>–</w:t>
      </w:r>
      <w:r w:rsidRPr="001E365E">
        <w:t xml:space="preserve"> Lazar</w:t>
      </w:r>
      <w:r>
        <w:t xml:space="preserve"> – Proofed, needs sources</w:t>
      </w:r>
      <w:bookmarkEnd w:id="37"/>
      <w:bookmarkEnd w:id="38"/>
    </w:p>
    <w:p w14:paraId="7DD102C5" w14:textId="77777777" w:rsidR="004330C5" w:rsidRPr="002E2F7F" w:rsidRDefault="004330C5" w:rsidP="00ED6709">
      <w:pPr>
        <w:pStyle w:val="Heading2"/>
      </w:pPr>
      <w:bookmarkStart w:id="39" w:name="_Toc195663353"/>
      <w:bookmarkStart w:id="40" w:name="_Toc195665155"/>
      <w:r w:rsidRPr="001E365E">
        <w:t>Imports</w:t>
      </w:r>
      <w:bookmarkEnd w:id="39"/>
      <w:bookmarkEnd w:id="40"/>
    </w:p>
    <w:p w14:paraId="56644217" w14:textId="77777777"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14:paraId="5F485661" w14:textId="77777777"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14:paraId="7526A1E6" w14:textId="77777777" w:rsidR="004330C5" w:rsidRPr="001E365E" w:rsidRDefault="004330C5" w:rsidP="00646123">
      <w:r w:rsidRPr="001E365E">
        <w:t>The most important import goods are raw materials such as oil, foodstuffs and wood.</w:t>
      </w:r>
    </w:p>
    <w:p w14:paraId="661DEC83" w14:textId="77777777" w:rsidR="004330C5" w:rsidRPr="001E365E" w:rsidRDefault="004330C5" w:rsidP="00646123">
      <w:pPr>
        <w:pStyle w:val="NormalWeb"/>
      </w:pPr>
    </w:p>
    <w:p w14:paraId="25075673" w14:textId="77777777" w:rsidR="004330C5" w:rsidRPr="005A526C" w:rsidRDefault="004330C5" w:rsidP="00646123">
      <w:r w:rsidRPr="001E365E">
        <w:rPr>
          <w:noProof/>
        </w:rPr>
        <w:lastRenderedPageBreak/>
        <w:drawing>
          <wp:anchor distT="0" distB="0" distL="114300" distR="114300" simplePos="0" relativeHeight="251661312" behindDoc="0" locked="0" layoutInCell="1" allowOverlap="1" wp14:anchorId="540ABAB6" wp14:editId="3AA9B30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58C5318" w14:textId="77777777" w:rsidR="004330C5" w:rsidRPr="001E365E" w:rsidRDefault="004330C5" w:rsidP="00646123">
      <w:pPr>
        <w:pStyle w:val="NormalWeb"/>
      </w:pPr>
    </w:p>
    <w:p w14:paraId="135C86FB" w14:textId="77777777" w:rsidR="004330C5" w:rsidRPr="00464958" w:rsidRDefault="004330C5" w:rsidP="00ED6709">
      <w:pPr>
        <w:pStyle w:val="Heading2"/>
      </w:pPr>
      <w:bookmarkStart w:id="41" w:name="_Toc195663354"/>
      <w:bookmarkStart w:id="42" w:name="_Toc195665156"/>
      <w:r w:rsidRPr="001E365E">
        <w:t>Exports</w:t>
      </w:r>
      <w:bookmarkEnd w:id="41"/>
      <w:bookmarkEnd w:id="42"/>
    </w:p>
    <w:p w14:paraId="5FB2F4B1" w14:textId="77777777"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14:paraId="6F621C44" w14:textId="77777777"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14:paraId="21E3411C" w14:textId="77777777" w:rsidR="004330C5" w:rsidRDefault="004330C5" w:rsidP="00646123">
      <w:r w:rsidRPr="001E365E">
        <w:t>Japan's main export goods are cars, ele</w:t>
      </w:r>
      <w:r>
        <w:t xml:space="preserve">ctronic devices and computers. </w:t>
      </w:r>
    </w:p>
    <w:p w14:paraId="264591EF" w14:textId="77777777" w:rsidR="004330C5" w:rsidRPr="001E365E" w:rsidRDefault="004330C5" w:rsidP="00646123">
      <w:pPr>
        <w:pStyle w:val="NormalWeb"/>
      </w:pPr>
    </w:p>
    <w:p w14:paraId="55FC5198" w14:textId="77777777" w:rsidR="004330C5" w:rsidRPr="001E365E" w:rsidRDefault="004330C5" w:rsidP="00646123">
      <w:r w:rsidRPr="001E365E">
        <w:rPr>
          <w:noProof/>
        </w:rPr>
        <w:lastRenderedPageBreak/>
        <w:drawing>
          <wp:anchor distT="0" distB="0" distL="114300" distR="114300" simplePos="0" relativeHeight="251662336" behindDoc="0" locked="0" layoutInCell="1" allowOverlap="1" wp14:anchorId="1B4513DE" wp14:editId="4417F1B5">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D310E8" w14:textId="77777777" w:rsidR="004330C5" w:rsidRDefault="004330C5" w:rsidP="00ED6709">
      <w:pPr>
        <w:pStyle w:val="Heading2"/>
      </w:pPr>
      <w:bookmarkStart w:id="43" w:name="_Toc195663355"/>
      <w:bookmarkStart w:id="44" w:name="_Toc195665157"/>
      <w:r w:rsidRPr="001E365E">
        <w:t>Trade Balance</w:t>
      </w:r>
      <w:bookmarkEnd w:id="43"/>
      <w:bookmarkEnd w:id="44"/>
    </w:p>
    <w:p w14:paraId="7B3C6234" w14:textId="77777777" w:rsidR="004330C5" w:rsidRPr="002E2F7F" w:rsidRDefault="004330C5" w:rsidP="00646123"/>
    <w:p w14:paraId="5690617F" w14:textId="77777777"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5"/>
      <w:r w:rsidRPr="001E365E">
        <w:t>trade deficit</w:t>
      </w:r>
      <w:commentRangeEnd w:id="45"/>
      <w:r>
        <w:rPr>
          <w:rStyle w:val="CommentReference"/>
        </w:rPr>
        <w:commentReference w:id="45"/>
      </w:r>
      <w:r w:rsidRPr="001E365E">
        <w:t xml:space="preserve">, up from 13.25 billion in the previous </w:t>
      </w:r>
      <w:commentRangeStart w:id="46"/>
      <w:r w:rsidRPr="001E365E">
        <w:t>year</w:t>
      </w:r>
      <w:commentRangeEnd w:id="46"/>
      <w:r>
        <w:rPr>
          <w:rStyle w:val="CommentReference"/>
        </w:rPr>
        <w:commentReference w:id="46"/>
      </w:r>
      <w:r w:rsidRPr="001E365E">
        <w:t xml:space="preserve">. </w:t>
      </w:r>
    </w:p>
    <w:p w14:paraId="7BF921AB" w14:textId="77777777"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14:paraId="1F8DA9D7" w14:textId="77777777"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w:t>
      </w:r>
      <w:r w:rsidRPr="001E365E">
        <w:lastRenderedPageBreak/>
        <w:t xml:space="preserve">spending, as high as $295 billion, on reconstruction efforts in disaster-affected areas to stimulate economic growth. </w:t>
      </w:r>
    </w:p>
    <w:p w14:paraId="18B95561" w14:textId="77777777" w:rsidR="004330C5" w:rsidRDefault="004330C5" w:rsidP="00646123"/>
    <w:p w14:paraId="190D2D87" w14:textId="77777777" w:rsidR="004330C5" w:rsidRPr="001E365E" w:rsidRDefault="004330C5" w:rsidP="00646123">
      <w:r w:rsidRPr="001E365E">
        <w:rPr>
          <w:noProof/>
        </w:rPr>
        <w:drawing>
          <wp:anchor distT="0" distB="0" distL="114300" distR="114300" simplePos="0" relativeHeight="251663360" behindDoc="0" locked="0" layoutInCell="1" allowOverlap="1" wp14:anchorId="65A08039" wp14:editId="5963F1E2">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2821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9984BDE" w14:textId="77777777" w:rsidR="004330C5" w:rsidRPr="00381AD9" w:rsidRDefault="004330C5" w:rsidP="00646123">
      <w:r>
        <w:t>The Bank of Japan under the supervision of the Ministry of Finance creates the Balance of Payments.</w:t>
      </w:r>
    </w:p>
    <w:p w14:paraId="52A3437D" w14:textId="77777777" w:rsidR="004330C5" w:rsidRPr="001E365E" w:rsidRDefault="004330C5" w:rsidP="00ED6709">
      <w:pPr>
        <w:pStyle w:val="Heading2"/>
      </w:pPr>
      <w:bookmarkStart w:id="47" w:name="_Toc195663356"/>
      <w:bookmarkStart w:id="48" w:name="_Toc195665158"/>
      <w:r>
        <w:t>Trade P</w:t>
      </w:r>
      <w:r w:rsidRPr="001E365E">
        <w:t>er Capita</w:t>
      </w:r>
      <w:bookmarkEnd w:id="47"/>
      <w:bookmarkEnd w:id="48"/>
    </w:p>
    <w:p w14:paraId="5C60E2F5" w14:textId="77777777" w:rsidR="004330C5" w:rsidRPr="001E365E" w:rsidRDefault="004330C5" w:rsidP="00646123">
      <w:pPr>
        <w:pStyle w:val="NormalWeb"/>
      </w:pPr>
      <w:r w:rsidRPr="001E365E">
        <w:t>According to the WTO, from 2008-2010 Japan’s trade per capita was $12,418</w:t>
      </w:r>
    </w:p>
    <w:p w14:paraId="0BEFB4F6" w14:textId="77777777" w:rsidR="004330C5" w:rsidRDefault="004330C5" w:rsidP="00646123">
      <w:pPr>
        <w:pStyle w:val="Heading1"/>
      </w:pPr>
      <w:bookmarkStart w:id="49" w:name="_Toc195663357"/>
      <w:bookmarkStart w:id="50" w:name="_Toc195665159"/>
      <w:r w:rsidRPr="001E365E">
        <w:lastRenderedPageBreak/>
        <w:t xml:space="preserve">1.7) Labor </w:t>
      </w:r>
      <w:r>
        <w:t>–</w:t>
      </w:r>
      <w:r w:rsidRPr="001E365E">
        <w:t xml:space="preserve"> Lazar</w:t>
      </w:r>
      <w:r>
        <w:t xml:space="preserve"> (Corey in italics.) – Proofed- Needs corrections</w:t>
      </w:r>
      <w:bookmarkEnd w:id="49"/>
      <w:bookmarkEnd w:id="50"/>
    </w:p>
    <w:p w14:paraId="05FE00AF" w14:textId="77777777" w:rsidR="004330C5" w:rsidRPr="00646123" w:rsidRDefault="004330C5" w:rsidP="00ED6709">
      <w:pPr>
        <w:pStyle w:val="Heading2"/>
      </w:pPr>
      <w:bookmarkStart w:id="51" w:name="_Toc195663358"/>
      <w:bookmarkStart w:id="52" w:name="_Toc195665160"/>
      <w:r w:rsidRPr="00646123">
        <w:t>Labor Force</w:t>
      </w:r>
      <w:bookmarkEnd w:id="51"/>
      <w:bookmarkEnd w:id="52"/>
    </w:p>
    <w:p w14:paraId="7C6CFFB4" w14:textId="77777777"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53"/>
      <w:r w:rsidRPr="002E2F7F">
        <w:t>women</w:t>
      </w:r>
      <w:commentRangeEnd w:id="53"/>
      <w:r>
        <w:rPr>
          <w:rStyle w:val="CommentReference"/>
        </w:rPr>
        <w:commentReference w:id="53"/>
      </w:r>
      <w:r w:rsidRPr="002E2F7F">
        <w:t xml:space="preserve">. </w:t>
      </w:r>
    </w:p>
    <w:p w14:paraId="7C9A9D30" w14:textId="77777777" w:rsidR="004330C5" w:rsidRPr="00381AD9" w:rsidRDefault="004330C5" w:rsidP="00646123">
      <w:pPr>
        <w:rPr>
          <w:i/>
        </w:rPr>
      </w:pPr>
      <w:r>
        <w:t xml:space="preserve">The </w:t>
      </w:r>
      <w:commentRangeStart w:id="54"/>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54"/>
      <w:r>
        <w:rPr>
          <w:rStyle w:val="CommentReference"/>
        </w:rPr>
        <w:commentReference w:id="54"/>
      </w:r>
      <w:r>
        <w:rPr>
          <w:i/>
        </w:rPr>
        <w:t xml:space="preserve">Approximately 70% of the labor force is service and the remainder is </w:t>
      </w:r>
      <w:commentRangeStart w:id="55"/>
      <w:r>
        <w:rPr>
          <w:i/>
        </w:rPr>
        <w:t>industry</w:t>
      </w:r>
      <w:commentRangeEnd w:id="55"/>
      <w:r>
        <w:rPr>
          <w:rStyle w:val="CommentReference"/>
        </w:rPr>
        <w:commentReference w:id="55"/>
      </w:r>
      <w:r>
        <w:rPr>
          <w:i/>
        </w:rPr>
        <w:t xml:space="preserve">. </w:t>
      </w:r>
    </w:p>
    <w:p w14:paraId="528D43EE" w14:textId="77777777" w:rsidR="004330C5" w:rsidRDefault="004330C5" w:rsidP="00ED6709">
      <w:pPr>
        <w:pStyle w:val="Heading2"/>
      </w:pPr>
      <w:bookmarkStart w:id="56" w:name="_Toc195663359"/>
      <w:bookmarkStart w:id="57" w:name="_Toc195665161"/>
      <w:r>
        <w:t>Unemployment Rates</w:t>
      </w:r>
      <w:bookmarkEnd w:id="56"/>
      <w:bookmarkEnd w:id="57"/>
    </w:p>
    <w:p w14:paraId="1073E74B" w14:textId="77777777"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8"/>
      <w:r w:rsidRPr="001E365E">
        <w:t>lowering</w:t>
      </w:r>
      <w:commentRangeEnd w:id="58"/>
      <w:r>
        <w:rPr>
          <w:rStyle w:val="CommentReference"/>
          <w:rFonts w:asciiTheme="minorHAnsi" w:eastAsiaTheme="minorHAnsi" w:hAnsiTheme="minorHAnsi"/>
        </w:rPr>
        <w:commentReference w:id="58"/>
      </w:r>
      <w:r w:rsidRPr="001E365E">
        <w:t>.</w:t>
      </w:r>
      <w:r>
        <w:t xml:space="preserve"> </w:t>
      </w:r>
    </w:p>
    <w:p w14:paraId="497CD5F4" w14:textId="77777777" w:rsidR="004330C5" w:rsidRPr="002E2F7F" w:rsidRDefault="004330C5" w:rsidP="00646123">
      <w:r w:rsidRPr="002E2F7F">
        <w:t xml:space="preserve">The unemployment rate </w:t>
      </w:r>
      <w:r>
        <w:t xml:space="preserve">fell slightly since XYZ year and is currently about 4.5 percent. </w:t>
      </w:r>
    </w:p>
    <w:p w14:paraId="5528C3D6" w14:textId="77777777" w:rsidR="004330C5" w:rsidRPr="001E365E" w:rsidRDefault="004330C5" w:rsidP="00646123">
      <w:pPr>
        <w:pStyle w:val="NormalWeb"/>
      </w:pPr>
    </w:p>
    <w:p w14:paraId="17EDCC8D" w14:textId="77777777" w:rsidR="004330C5" w:rsidRPr="001E365E" w:rsidRDefault="004330C5" w:rsidP="00646123">
      <w:r w:rsidRPr="001E365E">
        <w:rPr>
          <w:noProof/>
        </w:rPr>
        <w:lastRenderedPageBreak/>
        <w:drawing>
          <wp:anchor distT="0" distB="0" distL="114300" distR="114300" simplePos="0" relativeHeight="251660288" behindDoc="0" locked="0" layoutInCell="1" allowOverlap="1" wp14:anchorId="6A434982" wp14:editId="3267FB56">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8CCEE9A" w14:textId="77777777" w:rsidR="004330C5" w:rsidRPr="001E365E" w:rsidRDefault="004330C5" w:rsidP="00646123">
      <w:r w:rsidRPr="001E365E">
        <w:t>Sources:</w:t>
      </w:r>
    </w:p>
    <w:p w14:paraId="08EA5853" w14:textId="77777777" w:rsidR="004330C5" w:rsidRPr="001E365E" w:rsidRDefault="004330C5" w:rsidP="00646123">
      <w:pPr>
        <w:rPr>
          <w:rFonts w:cstheme="minorHAnsi"/>
        </w:rPr>
      </w:pPr>
      <w:hyperlink r:id="rId16" w:history="1">
        <w:r w:rsidRPr="001E365E">
          <w:rPr>
            <w:rStyle w:val="Hyperlink"/>
            <w:rFonts w:cstheme="minorHAnsi"/>
          </w:rPr>
          <w:t>http://www.tradingeconomics.com/japan/unemployment-rate</w:t>
        </w:r>
      </w:hyperlink>
    </w:p>
    <w:p w14:paraId="214B1B7B" w14:textId="77777777" w:rsidR="004330C5" w:rsidRPr="001E365E" w:rsidRDefault="004330C5" w:rsidP="00646123">
      <w:pPr>
        <w:rPr>
          <w:rFonts w:cstheme="minorHAnsi"/>
        </w:rPr>
      </w:pPr>
      <w:hyperlink r:id="rId17" w:history="1">
        <w:r w:rsidRPr="001E365E">
          <w:rPr>
            <w:rStyle w:val="Hyperlink"/>
            <w:rFonts w:cstheme="minorHAnsi"/>
          </w:rPr>
          <w:t>http://www.state.gov/r/pa/ei/bgn/4142.htm</w:t>
        </w:r>
      </w:hyperlink>
    </w:p>
    <w:p w14:paraId="596A016B" w14:textId="77777777" w:rsidR="004330C5" w:rsidRPr="001E365E" w:rsidRDefault="004330C5" w:rsidP="00646123">
      <w:pPr>
        <w:rPr>
          <w:rFonts w:cstheme="minorHAnsi"/>
        </w:rPr>
      </w:pPr>
      <w:hyperlink r:id="rId18" w:history="1">
        <w:r w:rsidRPr="001E365E">
          <w:rPr>
            <w:rStyle w:val="Hyperlink"/>
            <w:rFonts w:cstheme="minorHAnsi"/>
          </w:rPr>
          <w:t>http://www.japan-guide.com/e/e644.html</w:t>
        </w:r>
      </w:hyperlink>
    </w:p>
    <w:p w14:paraId="52C54780" w14:textId="77777777" w:rsidR="004330C5" w:rsidRPr="001E365E" w:rsidRDefault="004330C5" w:rsidP="00646123">
      <w:pPr>
        <w:rPr>
          <w:rFonts w:cstheme="minorHAnsi"/>
        </w:rPr>
      </w:pPr>
      <w:hyperlink r:id="rId19" w:history="1">
        <w:r w:rsidRPr="001E365E">
          <w:rPr>
            <w:rStyle w:val="Hyperlink"/>
            <w:rFonts w:cstheme="minorHAnsi"/>
          </w:rPr>
          <w:t>http://stat.wto.org/CountryProfile/WSDBCountryPFView.aspx?Country=JP&amp;Language=S</w:t>
        </w:r>
      </w:hyperlink>
    </w:p>
    <w:p w14:paraId="7554ED56" w14:textId="77777777" w:rsidR="004330C5" w:rsidRPr="001E365E" w:rsidRDefault="004330C5" w:rsidP="00646123">
      <w:pPr>
        <w:pStyle w:val="Heading1"/>
      </w:pPr>
      <w:bookmarkStart w:id="59" w:name="_Toc195663360"/>
      <w:bookmarkStart w:id="60" w:name="_Toc195665162"/>
      <w:r w:rsidRPr="001E365E">
        <w:t>1.8) Technology (Telecommunications, computers), Infrastructure - Jeff</w:t>
      </w:r>
      <w:bookmarkEnd w:id="59"/>
      <w:bookmarkEnd w:id="60"/>
    </w:p>
    <w:p w14:paraId="5621F566" w14:textId="77777777"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Pr="00A234DD">
            <w:fldChar w:fldCharType="begin"/>
          </w:r>
          <w:r w:rsidRPr="00A234DD">
            <w:instrText xml:space="preserve"> CITATION Bri12 \l 1033 </w:instrText>
          </w:r>
          <w:r w:rsidRPr="00A234DD">
            <w:fldChar w:fldCharType="separate"/>
          </w:r>
          <w:r>
            <w:rPr>
              <w:noProof/>
            </w:rPr>
            <w:t xml:space="preserve"> </w:t>
          </w:r>
          <w:r w:rsidRPr="004330C5">
            <w:rPr>
              <w:noProof/>
            </w:rPr>
            <w:t>(Bremner, 2012)</w:t>
          </w:r>
          <w:r w:rsidRPr="00A234DD">
            <w:fldChar w:fldCharType="end"/>
          </w:r>
        </w:sdtContent>
      </w:sdt>
      <w:r w:rsidRPr="00A234DD">
        <w:t>. This is widely thought to be because most manufacturing is now done overseas by Japanese multinationals.</w:t>
      </w:r>
      <w:r>
        <w:t xml:space="preserve"> </w:t>
      </w:r>
      <w:r w:rsidRPr="00A234DD">
        <w:t xml:space="preserve">In a </w:t>
      </w:r>
      <w:r w:rsidRPr="00A234DD">
        <w:lastRenderedPageBreak/>
        <w:t xml:space="preserve">recent Business Week article by Brian </w:t>
      </w:r>
      <w:proofErr w:type="spellStart"/>
      <w:r w:rsidRPr="00A234DD">
        <w:t>Bremner</w:t>
      </w:r>
      <w:proofErr w:type="spellEnd"/>
      <w:r w:rsidRPr="00A234DD">
        <w:t>, the Japanese technology sector was referred to as an empty shell.</w:t>
      </w:r>
      <w:r>
        <w:t xml:space="preserve"> </w:t>
      </w:r>
    </w:p>
    <w:p w14:paraId="6FD03F51" w14:textId="77777777"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Pr="00A234DD">
            <w:fldChar w:fldCharType="begin"/>
          </w:r>
          <w:r w:rsidRPr="00A234DD">
            <w:instrText xml:space="preserve"> CITATION Mik08 \l 1033 </w:instrText>
          </w:r>
          <w:r w:rsidRPr="00A234DD">
            <w:fldChar w:fldCharType="separate"/>
          </w:r>
          <w:r>
            <w:rPr>
              <w:noProof/>
            </w:rPr>
            <w:t xml:space="preserve"> </w:t>
          </w:r>
          <w:r w:rsidRPr="004330C5">
            <w:rPr>
              <w:noProof/>
            </w:rPr>
            <w:t>(Alverez, 2008)</w:t>
          </w:r>
          <w:r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Pr="00A234DD">
            <w:fldChar w:fldCharType="begin"/>
          </w:r>
          <w:r w:rsidRPr="00A234DD">
            <w:instrText xml:space="preserve"> CITATION Mik08 \l 1033 </w:instrText>
          </w:r>
          <w:r w:rsidRPr="00A234DD">
            <w:fldChar w:fldCharType="separate"/>
          </w:r>
          <w:r>
            <w:rPr>
              <w:noProof/>
            </w:rPr>
            <w:t xml:space="preserve"> </w:t>
          </w:r>
          <w:r w:rsidRPr="004330C5">
            <w:rPr>
              <w:noProof/>
            </w:rPr>
            <w:t>(Alverez, 2008)</w:t>
          </w:r>
          <w:r w:rsidRPr="00A234DD">
            <w:fldChar w:fldCharType="end"/>
          </w:r>
        </w:sdtContent>
      </w:sdt>
      <w:r w:rsidRPr="00A234DD">
        <w:t>.</w:t>
      </w:r>
    </w:p>
    <w:p w14:paraId="2319EA88" w14:textId="77777777"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Pr="00A234DD">
            <w:fldChar w:fldCharType="begin"/>
          </w:r>
          <w:r w:rsidRPr="00A234DD">
            <w:instrText xml:space="preserve"> CITATION Jap10 \l 1033 </w:instrText>
          </w:r>
          <w:r w:rsidRPr="00A234DD">
            <w:fldChar w:fldCharType="separate"/>
          </w:r>
          <w:r w:rsidRPr="004330C5">
            <w:rPr>
              <w:noProof/>
            </w:rPr>
            <w:t>(Japan Internet Usage, 2010)</w:t>
          </w:r>
          <w:r w:rsidRPr="00A234DD">
            <w:fldChar w:fldCharType="end"/>
          </w:r>
        </w:sdtContent>
      </w:sdt>
      <w:r w:rsidRPr="00A234DD">
        <w:t>.</w:t>
      </w:r>
    </w:p>
    <w:p w14:paraId="344730A9" w14:textId="77777777"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Pr="00A234DD">
            <w:fldChar w:fldCharType="begin"/>
          </w:r>
          <w:r w:rsidRPr="00A234DD">
            <w:instrText xml:space="preserve"> CITATION Ran12 \l 1033 </w:instrText>
          </w:r>
          <w:r w:rsidRPr="00A234DD">
            <w:fldChar w:fldCharType="separate"/>
          </w:r>
          <w:r>
            <w:rPr>
              <w:noProof/>
            </w:rPr>
            <w:t xml:space="preserve"> </w:t>
          </w:r>
          <w:r w:rsidRPr="004330C5">
            <w:rPr>
              <w:noProof/>
            </w:rPr>
            <w:t>(Boswell, 2012)</w:t>
          </w:r>
          <w:r w:rsidRPr="00A234DD">
            <w:fldChar w:fldCharType="end"/>
          </w:r>
        </w:sdtContent>
      </w:sdt>
      <w:r w:rsidRPr="00A234DD">
        <w:t>.</w:t>
      </w:r>
    </w:p>
    <w:p w14:paraId="2A228149" w14:textId="77777777"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14:paraId="08C6A8B6" w14:textId="77777777" w:rsidR="004330C5" w:rsidRPr="001E365E" w:rsidRDefault="004330C5" w:rsidP="00646123"/>
    <w:p w14:paraId="484303C4" w14:textId="77777777" w:rsidR="004330C5" w:rsidRPr="001E365E" w:rsidRDefault="004330C5" w:rsidP="00646123">
      <w:pPr>
        <w:pStyle w:val="Heading1"/>
      </w:pPr>
      <w:bookmarkStart w:id="61" w:name="_Toc195663361"/>
      <w:bookmarkStart w:id="62" w:name="_Toc195665163"/>
      <w:r w:rsidRPr="001E365E">
        <w:t>1.9) Japan’s Living Conditions and Life Styles – Corey</w:t>
      </w:r>
      <w:bookmarkEnd w:id="61"/>
      <w:bookmarkEnd w:id="62"/>
    </w:p>
    <w:p w14:paraId="4DF45224" w14:textId="77777777" w:rsidR="004330C5" w:rsidRPr="001E365E" w:rsidRDefault="004330C5" w:rsidP="00ED6709">
      <w:pPr>
        <w:pStyle w:val="Heading2"/>
      </w:pPr>
      <w:bookmarkStart w:id="63" w:name="_Toc195663362"/>
      <w:bookmarkStart w:id="64" w:name="_Toc195665164"/>
      <w:r w:rsidRPr="001E365E">
        <w:t>Living Conditions</w:t>
      </w:r>
      <w:bookmarkEnd w:id="63"/>
      <w:bookmarkEnd w:id="64"/>
    </w:p>
    <w:p w14:paraId="3100040C" w14:textId="77777777"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14:anchorId="5A21D66D" wp14:editId="5F2BF8AD">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20" tgtFrame="_blank"/>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 xml:space="preserve">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tatami flooring which is made of straw and usually measure 180cm x 90cm. You can still find apartments with tile or </w:t>
      </w:r>
      <w:r w:rsidR="004330C5" w:rsidRPr="001E365E">
        <w:lastRenderedPageBreak/>
        <w:t>wood flooring but will rarely find carpeted floors anywhere. When looking for places to live the Japanese use the tatami mats to determine how big the apartment is unlike Americans who use square feet. A Japanese apartment is roughly on average 400 square feet.</w:t>
      </w:r>
      <w:r w:rsidR="004330C5">
        <w:rPr>
          <w:rFonts w:ascii="Arial" w:hAnsi="Arial" w:cs="Arial"/>
          <w:noProof/>
          <w:color w:val="0044CC"/>
        </w:rPr>
        <w:t xml:space="preserve"> </w:t>
      </w:r>
    </w:p>
    <w:p w14:paraId="68A81972" w14:textId="77777777" w:rsidR="00ED6709" w:rsidRDefault="004330C5" w:rsidP="00646123">
      <w:r w:rsidRPr="001E365E">
        <w:t xml:space="preserve">Utilities such as gas, water, and electric are also expensive in Japan. If living in the city is too expensive then there are options of living just outside the city in </w:t>
      </w:r>
      <w:proofErr w:type="spellStart"/>
      <w:r w:rsidRPr="001E365E">
        <w:t>gaiijin</w:t>
      </w:r>
      <w:proofErr w:type="spellEnd"/>
      <w:r w:rsidRPr="001E365E">
        <w:t xml:space="preserve"> or guesthouse. These are relatively less expensive than apartments in the city. </w:t>
      </w:r>
    </w:p>
    <w:p w14:paraId="13E5297F" w14:textId="77777777" w:rsidR="004330C5" w:rsidRPr="001E365E" w:rsidRDefault="004330C5" w:rsidP="00646123">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14:paraId="5975A302" w14:textId="77777777" w:rsidR="004330C5" w:rsidRPr="00ED6709" w:rsidRDefault="00ED6709" w:rsidP="00ED6709">
      <w:pPr>
        <w:pStyle w:val="Heading2"/>
      </w:pPr>
      <w:bookmarkStart w:id="65" w:name="_Toc195663363"/>
      <w:bookmarkStart w:id="66" w:name="_Toc195665165"/>
      <w:r w:rsidRPr="00ED6709">
        <w:t>Lifes</w:t>
      </w:r>
      <w:r w:rsidR="004330C5" w:rsidRPr="00ED6709">
        <w:t>tyle</w:t>
      </w:r>
      <w:bookmarkEnd w:id="65"/>
      <w:bookmarkEnd w:id="66"/>
    </w:p>
    <w:p w14:paraId="10FB7492" w14:textId="77777777"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14:paraId="19B3CDA6" w14:textId="77777777"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14:paraId="21E50D28" w14:textId="77777777"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14:paraId="6B3685AE" w14:textId="77777777" w:rsidR="00375978" w:rsidRDefault="00375978" w:rsidP="00375978">
      <w:pPr>
        <w:ind w:firstLine="0"/>
      </w:pPr>
    </w:p>
    <w:p w14:paraId="25B34F5C" w14:textId="77777777" w:rsidR="004330C5" w:rsidRDefault="00594F8F" w:rsidP="00646123">
      <w:r>
        <w:t>Their</w:t>
      </w:r>
      <w:r w:rsidR="00ED6709">
        <w:t xml:space="preserve"> active lifestyle is a major contributing factor in them having some of the longest life</w:t>
      </w:r>
      <w:r w:rsidR="004330C5" w:rsidRPr="001E365E">
        <w:t>spans in the world.</w:t>
      </w:r>
    </w:p>
    <w:p w14:paraId="6AF84CAB" w14:textId="77777777" w:rsidR="00594F8F" w:rsidRDefault="00594F8F" w:rsidP="00646123"/>
    <w:p w14:paraId="52A22A91" w14:textId="77777777" w:rsidR="00594F8F" w:rsidRPr="001E365E" w:rsidRDefault="00594F8F" w:rsidP="00646123"/>
    <w:p w14:paraId="3247CCA0" w14:textId="77777777" w:rsidR="004330C5" w:rsidRPr="001E365E" w:rsidRDefault="004330C5" w:rsidP="00646123"/>
    <w:p w14:paraId="0781E8B3" w14:textId="77777777" w:rsidR="004330C5" w:rsidRPr="001E365E" w:rsidRDefault="00ED6709" w:rsidP="00646123">
      <w:pPr>
        <w:pStyle w:val="Heading1"/>
      </w:pPr>
      <w:bookmarkStart w:id="67" w:name="_Toc195663364"/>
      <w:bookmarkStart w:id="68" w:name="_Toc195665166"/>
      <w:r>
        <w:t xml:space="preserve">1.10) Diet, Housing, Clothing </w:t>
      </w:r>
      <w:r w:rsidR="004330C5" w:rsidRPr="001E365E">
        <w:t>&amp; Activities - Corey</w:t>
      </w:r>
      <w:bookmarkEnd w:id="67"/>
      <w:bookmarkEnd w:id="68"/>
    </w:p>
    <w:p w14:paraId="1DC8D4F3" w14:textId="77777777" w:rsidR="004330C5" w:rsidRPr="001E365E" w:rsidRDefault="004330C5" w:rsidP="00ED6709">
      <w:pPr>
        <w:pStyle w:val="Heading2"/>
      </w:pPr>
      <w:bookmarkStart w:id="69" w:name="_Toc195663365"/>
      <w:bookmarkStart w:id="70" w:name="_Toc195665167"/>
      <w:r w:rsidRPr="001E365E">
        <w:t>Diet</w:t>
      </w:r>
      <w:bookmarkEnd w:id="69"/>
      <w:bookmarkEnd w:id="70"/>
    </w:p>
    <w:p w14:paraId="3C9E316A" w14:textId="77777777" w:rsidR="004330C5" w:rsidRPr="001E365E" w:rsidRDefault="004330C5" w:rsidP="00646123">
      <w:r w:rsidRPr="001E365E">
        <w:t xml:space="preserve">The Japanese diet is one that appeals to the eye as well as the taste. A typical diet includes a bowl of rice or noodles, a bowl of miso soup, pickled vegetables, and some type of fish or meat. There are many types of rice that the Japanese use in their diets. The noodles on the other hand, are mainly consisting of three different types. The wheat flour noodle is one of the types used in the diet and is known as </w:t>
      </w:r>
      <w:proofErr w:type="spellStart"/>
      <w:r w:rsidRPr="001E365E">
        <w:t>udon</w:t>
      </w:r>
      <w:proofErr w:type="spellEnd"/>
      <w:r w:rsidRPr="001E365E">
        <w:t xml:space="preserve">.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14:paraId="1BDA7FC2" w14:textId="77777777" w:rsidR="004330C5" w:rsidRPr="001E365E" w:rsidRDefault="004330C5" w:rsidP="00ED6709">
      <w:pPr>
        <w:pStyle w:val="Heading2"/>
      </w:pPr>
      <w:bookmarkStart w:id="71" w:name="_Toc195663366"/>
      <w:bookmarkStart w:id="72" w:name="_Toc195665168"/>
      <w:r w:rsidRPr="001E365E">
        <w:t>Housing</w:t>
      </w:r>
      <w:bookmarkEnd w:id="71"/>
      <w:bookmarkEnd w:id="72"/>
    </w:p>
    <w:p w14:paraId="2863FD8F" w14:textId="77777777" w:rsidR="004330C5" w:rsidRPr="001E365E" w:rsidRDefault="004330C5" w:rsidP="00646123">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tatami flooring. This type of flooring has been used for more than six hundred years in Japanese houses and is made of thick </w:t>
      </w:r>
      <w:r w:rsidRPr="001E365E">
        <w:lastRenderedPageBreak/>
        <w:t xml:space="preserve">brushes. A typical apartment in the city is roughly around four hundred square feet. Today you can see both modern styles of decorating and traditional styles. The entrance to any house is called the </w:t>
      </w:r>
      <w:proofErr w:type="spellStart"/>
      <w:r w:rsidRPr="001E365E">
        <w:t>genkan</w:t>
      </w:r>
      <w:proofErr w:type="spellEnd"/>
      <w:r w:rsidRPr="001E365E">
        <w:t xml:space="preserve">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14:paraId="1F0326C0" w14:textId="77777777" w:rsidR="004330C5" w:rsidRPr="001E365E" w:rsidRDefault="004330C5" w:rsidP="00ED6709">
      <w:pPr>
        <w:pStyle w:val="Heading2"/>
      </w:pPr>
      <w:bookmarkStart w:id="73" w:name="_Toc195663367"/>
      <w:bookmarkStart w:id="74" w:name="_Toc195665169"/>
      <w:r w:rsidRPr="001E365E">
        <w:t>Clothing</w:t>
      </w:r>
      <w:bookmarkEnd w:id="73"/>
      <w:bookmarkEnd w:id="74"/>
    </w:p>
    <w:p w14:paraId="56F25862" w14:textId="77777777"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14:paraId="2A359021" w14:textId="77777777" w:rsidR="004330C5" w:rsidRPr="001E365E" w:rsidRDefault="004330C5" w:rsidP="00ED6709">
      <w:pPr>
        <w:pStyle w:val="Heading2"/>
      </w:pPr>
      <w:bookmarkStart w:id="75" w:name="_Toc195663368"/>
      <w:bookmarkStart w:id="76" w:name="_Toc195665170"/>
      <w:r w:rsidRPr="001E365E">
        <w:t>Recreation &amp; Leisure</w:t>
      </w:r>
      <w:bookmarkEnd w:id="75"/>
      <w:bookmarkEnd w:id="76"/>
    </w:p>
    <w:p w14:paraId="63E7045F" w14:textId="77777777"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14:paraId="309FAE2B" w14:textId="77777777" w:rsidR="004330C5" w:rsidRPr="001E365E" w:rsidRDefault="004330C5" w:rsidP="00646123">
      <w:r w:rsidRPr="001E365E">
        <w:lastRenderedPageBreak/>
        <w:t xml:space="preserve">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w:t>
      </w:r>
      <w:proofErr w:type="spellStart"/>
      <w:r w:rsidRPr="001E365E">
        <w:t>Lalasport</w:t>
      </w:r>
      <w:proofErr w:type="spellEnd"/>
      <w:r w:rsidRPr="001E365E">
        <w:t xml:space="preserve">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14:paraId="78E9728C" w14:textId="77777777" w:rsidR="004330C5" w:rsidRPr="001E365E" w:rsidRDefault="004330C5" w:rsidP="00646123">
      <w:pPr>
        <w:pStyle w:val="Heading1"/>
      </w:pPr>
      <w:bookmarkStart w:id="77" w:name="_Toc195663369"/>
      <w:bookmarkStart w:id="78" w:name="_Toc195665171"/>
      <w:r w:rsidRPr="001E365E">
        <w:t>1.11) Regional Trade Agreement Participation - Jeff</w:t>
      </w:r>
      <w:bookmarkEnd w:id="77"/>
      <w:bookmarkEnd w:id="78"/>
    </w:p>
    <w:p w14:paraId="2EDC5747" w14:textId="77777777" w:rsidR="004330C5" w:rsidRPr="00A234DD" w:rsidRDefault="004330C5" w:rsidP="00646123">
      <w:r w:rsidRPr="00A234DD">
        <w:t xml:space="preserve">Japan’s participation in regional trade agreements is complicated at best. The organization Japan is most active in is the ASEAN Plus Three. This group includes the countries involved in the ASEAN trade organization (Brunei, Indonesia, </w:t>
      </w:r>
      <w:proofErr w:type="spellStart"/>
      <w:r w:rsidRPr="00A234DD">
        <w:t>Malausia</w:t>
      </w:r>
      <w:proofErr w:type="spellEnd"/>
      <w:r w:rsidRPr="00A234DD">
        <w:t>,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14:paraId="560D005B" w14:textId="77777777"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Pr="00A234DD">
            <w:fldChar w:fldCharType="begin"/>
          </w:r>
          <w:r w:rsidRPr="00A234DD">
            <w:instrText xml:space="preserve"> CITATION ASE12 \l 1033 </w:instrText>
          </w:r>
          <w:r w:rsidRPr="00A234DD">
            <w:fldChar w:fldCharType="separate"/>
          </w:r>
          <w:r>
            <w:rPr>
              <w:noProof/>
            </w:rPr>
            <w:t xml:space="preserve"> </w:t>
          </w:r>
          <w:r w:rsidRPr="004330C5">
            <w:rPr>
              <w:noProof/>
            </w:rPr>
            <w:t>(ASEAN Plus Three)</w:t>
          </w:r>
          <w:r w:rsidRPr="00A234DD">
            <w:fldChar w:fldCharType="end"/>
          </w:r>
        </w:sdtContent>
      </w:sdt>
      <w:r w:rsidRPr="00A234DD">
        <w:t xml:space="preserve">. </w:t>
      </w:r>
    </w:p>
    <w:p w14:paraId="4BD37A6D" w14:textId="77777777"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Pr="00A234DD">
            <w:fldChar w:fldCharType="begin"/>
          </w:r>
          <w:r w:rsidRPr="00A234DD">
            <w:instrText xml:space="preserve"> CITATION RTE12 \l 1033 </w:instrText>
          </w:r>
          <w:r w:rsidRPr="00A234DD">
            <w:fldChar w:fldCharType="separate"/>
          </w:r>
          <w:r w:rsidRPr="004330C5">
            <w:rPr>
              <w:noProof/>
            </w:rPr>
            <w:t>(RTE Business, 2012)</w:t>
          </w:r>
          <w:r w:rsidRPr="00A234DD">
            <w:fldChar w:fldCharType="end"/>
          </w:r>
        </w:sdtContent>
      </w:sdt>
      <w:r w:rsidRPr="00A234DD">
        <w:t>. In truth, the earthquake is one of the main causes of the trade problems as the trade deficit with China was five times larger than it was in 2010.</w:t>
      </w:r>
    </w:p>
    <w:p w14:paraId="0B0C797F" w14:textId="77777777" w:rsidR="004330C5" w:rsidRPr="00A234DD" w:rsidRDefault="004330C5" w:rsidP="00646123">
      <w:pPr>
        <w:pStyle w:val="Heading1"/>
      </w:pPr>
      <w:bookmarkStart w:id="79" w:name="_Toc195663370"/>
      <w:bookmarkStart w:id="80" w:name="_Toc195665172"/>
      <w:r>
        <w:lastRenderedPageBreak/>
        <w:t>1.12</w:t>
      </w:r>
      <w:bookmarkEnd w:id="79"/>
      <w:bookmarkEnd w:id="80"/>
      <w:r w:rsidR="00594F8F">
        <w:t xml:space="preserve">) Religion </w:t>
      </w:r>
      <w:r w:rsidR="00771DDC">
        <w:t>–</w:t>
      </w:r>
      <w:r w:rsidR="00594F8F">
        <w:t xml:space="preserve"> Jeff</w:t>
      </w:r>
      <w:r w:rsidR="00771DDC">
        <w:t xml:space="preserve"> – Proofed – no sources</w:t>
      </w:r>
    </w:p>
    <w:p w14:paraId="789DC511" w14:textId="77777777" w:rsidR="00594F8F" w:rsidRDefault="00594F8F" w:rsidP="00594F8F">
      <w:pPr>
        <w:pStyle w:val="Heading2"/>
      </w:pPr>
      <w:r>
        <w:t>Secularism</w:t>
      </w:r>
    </w:p>
    <w:p w14:paraId="579E0566" w14:textId="77777777"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w:t>
      </w:r>
      <w:proofErr w:type="gramStart"/>
      <w:r w:rsidR="00771DDC">
        <w:t>identify</w:t>
      </w:r>
      <w:proofErr w:type="gramEnd"/>
      <w:r w:rsidR="00771DDC">
        <w:t xml:space="preserve"> as fully atheist and 55% do not</w:t>
      </w:r>
      <w:r w:rsidRPr="00A234DD">
        <w:t xml:space="preserve"> believe in Buddha. </w:t>
      </w:r>
    </w:p>
    <w:p w14:paraId="64420D5E" w14:textId="77777777"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p>
    <w:p w14:paraId="5507BDE4" w14:textId="77777777" w:rsidR="00594F8F" w:rsidRDefault="00594F8F" w:rsidP="00594F8F">
      <w:r w:rsidRPr="00A234DD">
        <w:t xml:space="preserve"> Marquis </w:t>
      </w:r>
      <w:proofErr w:type="spellStart"/>
      <w:r w:rsidRPr="00A234DD">
        <w:t>Hirobumi</w:t>
      </w:r>
      <w:proofErr w:type="spellEnd"/>
      <w:r w:rsidRPr="00A234DD">
        <w:t xml:space="preserve">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p>
    <w:p w14:paraId="250CBF81" w14:textId="77777777" w:rsidR="00594F8F" w:rsidRPr="00A234DD" w:rsidRDefault="00594F8F" w:rsidP="00594F8F"/>
    <w:p w14:paraId="751B6C03" w14:textId="77777777" w:rsidR="00594F8F" w:rsidRDefault="00594F8F" w:rsidP="00594F8F">
      <w:pPr>
        <w:ind w:firstLine="0"/>
      </w:pPr>
    </w:p>
    <w:p w14:paraId="380B991D" w14:textId="77777777" w:rsidR="004330C5" w:rsidRPr="00A234DD" w:rsidRDefault="004330C5" w:rsidP="00ED6709">
      <w:pPr>
        <w:pStyle w:val="Heading2"/>
      </w:pPr>
      <w:bookmarkStart w:id="81" w:name="_Toc195663371"/>
      <w:bookmarkStart w:id="82" w:name="_Toc195665173"/>
      <w:r>
        <w:t>Shinto</w:t>
      </w:r>
      <w:bookmarkEnd w:id="81"/>
      <w:bookmarkEnd w:id="82"/>
    </w:p>
    <w:p w14:paraId="2FFDC846" w14:textId="77777777" w:rsidR="004330C5" w:rsidRPr="00A234DD" w:rsidRDefault="004330C5" w:rsidP="00646123">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14:paraId="35F8FDFF" w14:textId="77777777" w:rsidR="004330C5" w:rsidRPr="00A234DD" w:rsidRDefault="004330C5" w:rsidP="00594F8F">
      <w:pPr>
        <w:ind w:firstLine="0"/>
      </w:pPr>
      <w:r w:rsidRPr="00A234DD">
        <w:tab/>
        <w:t xml:space="preserve">Shinto began with a deep respect for nature and through their respect each evolved into a separate deity. This formed a large polytheistic mythology with no clear leader or dogma.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p>
    <w:p w14:paraId="2C34EDF0" w14:textId="77777777"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p>
    <w:p w14:paraId="0598E2EA" w14:textId="77777777" w:rsidR="004330C5" w:rsidRPr="00A234DD" w:rsidRDefault="004330C5" w:rsidP="00ED6709">
      <w:pPr>
        <w:pStyle w:val="Heading2"/>
      </w:pPr>
      <w:bookmarkStart w:id="83" w:name="_Toc195663372"/>
      <w:bookmarkStart w:id="84" w:name="_Toc195665174"/>
      <w:r w:rsidRPr="00A234DD">
        <w:t>Buddhism</w:t>
      </w:r>
      <w:bookmarkEnd w:id="83"/>
      <w:bookmarkEnd w:id="84"/>
    </w:p>
    <w:p w14:paraId="5545CC80" w14:textId="77777777" w:rsidR="004330C5" w:rsidRDefault="004330C5" w:rsidP="00646123">
      <w:r w:rsidRPr="00A234DD">
        <w:t>Buddhism is the second largest religion in Japan, claiming 93 million members. The school of Buddhism most commonly adhered to in Japan is Mahayana.</w:t>
      </w:r>
    </w:p>
    <w:p w14:paraId="71C32BC1" w14:textId="77777777" w:rsidR="00594F8F" w:rsidRDefault="00594F8F" w:rsidP="00594F8F">
      <w:pPr>
        <w:pStyle w:val="Heading2"/>
      </w:pPr>
      <w:r>
        <w:t>Other</w:t>
      </w:r>
    </w:p>
    <w:p w14:paraId="67728279" w14:textId="77777777"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 xml:space="preserve">hristian holiday, Christmas, have become mainstream, secular celebrations. </w:t>
      </w:r>
    </w:p>
    <w:p w14:paraId="2F04436F" w14:textId="77777777" w:rsidR="00594F8F" w:rsidRPr="00A234DD" w:rsidRDefault="00594F8F" w:rsidP="00646123"/>
    <w:p w14:paraId="519BCD3E" w14:textId="77777777" w:rsidR="00771DDC" w:rsidRDefault="00771DDC" w:rsidP="00646123">
      <w:pPr>
        <w:pStyle w:val="Heading1"/>
      </w:pPr>
      <w:bookmarkStart w:id="85" w:name="_Toc195663373"/>
      <w:bookmarkStart w:id="86" w:name="_Toc195665175"/>
      <w:r>
        <w:lastRenderedPageBreak/>
        <w:t>1.13) Family Structure –</w:t>
      </w:r>
      <w:r w:rsidRPr="001514EB">
        <w:t xml:space="preserve"> Jessica</w:t>
      </w:r>
      <w:r>
        <w:t xml:space="preserve"> – NOT DONE</w:t>
      </w:r>
    </w:p>
    <w:p w14:paraId="611DAE25" w14:textId="77777777" w:rsidR="00771DDC" w:rsidRPr="00771DDC" w:rsidRDefault="00771DDC" w:rsidP="00771DDC">
      <w:pPr>
        <w:pStyle w:val="Heading2"/>
      </w:pPr>
      <w:r>
        <w:t>Nuclear vs. Extended</w:t>
      </w:r>
    </w:p>
    <w:p w14:paraId="4AAEAD7D" w14:textId="77777777" w:rsidR="00771DDC" w:rsidRDefault="00771DDC" w:rsidP="00771DDC">
      <w:pPr>
        <w:pStyle w:val="Heading2"/>
      </w:pPr>
      <w:r>
        <w:t>Parental Roles</w:t>
      </w:r>
    </w:p>
    <w:p w14:paraId="2A426B67" w14:textId="77777777" w:rsidR="004330C5" w:rsidRPr="001514EB" w:rsidRDefault="00771DDC" w:rsidP="00771DDC">
      <w:pPr>
        <w:pStyle w:val="Heading2"/>
      </w:pPr>
      <w:r>
        <w:t xml:space="preserve">Marriage &amp; </w:t>
      </w:r>
      <w:r w:rsidR="004330C5" w:rsidRPr="001514EB">
        <w:t xml:space="preserve">Dating </w:t>
      </w:r>
      <w:bookmarkEnd w:id="85"/>
      <w:bookmarkEnd w:id="86"/>
    </w:p>
    <w:p w14:paraId="511F23D6" w14:textId="77777777" w:rsidR="004330C5" w:rsidRPr="001E365E" w:rsidRDefault="004330C5" w:rsidP="00646123"/>
    <w:p w14:paraId="32AEA548" w14:textId="77777777" w:rsidR="00771DDC" w:rsidRDefault="004330C5" w:rsidP="00646123">
      <w:pPr>
        <w:pStyle w:val="Heading1"/>
      </w:pPr>
      <w:bookmarkStart w:id="87" w:name="_Toc195663374"/>
      <w:bookmarkStart w:id="88" w:name="_Toc195665176"/>
      <w:r w:rsidRPr="001E365E">
        <w:t xml:space="preserve">1.14) Social </w:t>
      </w:r>
      <w:r w:rsidR="00771DDC">
        <w:t>Issues</w:t>
      </w:r>
      <w:r w:rsidR="00E71928">
        <w:t xml:space="preserve"> </w:t>
      </w:r>
      <w:r w:rsidR="00E71928" w:rsidRPr="001E365E">
        <w:t>- Lazar</w:t>
      </w:r>
    </w:p>
    <w:p w14:paraId="71077B24" w14:textId="77777777" w:rsidR="00E71928" w:rsidRDefault="00771DDC" w:rsidP="00E71928">
      <w:pPr>
        <w:pStyle w:val="Heading2"/>
      </w:pPr>
      <w:r>
        <w:t xml:space="preserve">Social </w:t>
      </w:r>
      <w:r w:rsidR="00E71928">
        <w:t>Classes</w:t>
      </w:r>
    </w:p>
    <w:bookmarkEnd w:id="87"/>
    <w:bookmarkEnd w:id="88"/>
    <w:p w14:paraId="470C18ED" w14:textId="77777777"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w:t>
      </w:r>
      <w:proofErr w:type="spellStart"/>
      <w:r w:rsidRPr="001E365E">
        <w:t>Burakumin</w:t>
      </w:r>
      <w:proofErr w:type="spellEnd"/>
      <w:r w:rsidRPr="001E365E">
        <w:t xml:space="preserve">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14:paraId="362517E3" w14:textId="77777777" w:rsidR="004330C5" w:rsidRPr="001E365E" w:rsidRDefault="004330C5" w:rsidP="00646123">
      <w:pPr>
        <w:pStyle w:val="Quote"/>
      </w:pPr>
      <w:r w:rsidRPr="001E365E">
        <w:t xml:space="preserve">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are a Japanese social minority group: Japan’s “invisible race.” No physical characteristics distinguish them, unlike other main minority groups, from the majority population. There are about six million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in modern Japan (about 2 per cent of the population). Originally, those people were called </w:t>
      </w:r>
      <w:proofErr w:type="spellStart"/>
      <w:r w:rsidRPr="001E365E">
        <w:rPr>
          <w:rStyle w:val="Emphasis"/>
          <w:rFonts w:cstheme="minorHAnsi"/>
        </w:rPr>
        <w:lastRenderedPageBreak/>
        <w:t>senmin</w:t>
      </w:r>
      <w:proofErr w:type="spellEnd"/>
      <w:r w:rsidRPr="001E365E">
        <w:rPr>
          <w:rStyle w:val="Emphasis"/>
          <w:rFonts w:cstheme="minorHAnsi"/>
        </w:rPr>
        <w:t xml:space="preserve"> </w:t>
      </w:r>
      <w:r w:rsidRPr="001E365E">
        <w:t xml:space="preserve">(“despised citizens”). The Japanese caste system was formally abolished by the </w:t>
      </w:r>
      <w:proofErr w:type="spellStart"/>
      <w:r w:rsidRPr="001E365E">
        <w:rPr>
          <w:rStyle w:val="Emphasis"/>
          <w:rFonts w:cstheme="minorHAnsi"/>
        </w:rPr>
        <w:t>Kaihorei</w:t>
      </w:r>
      <w:proofErr w:type="spellEnd"/>
      <w:r w:rsidRPr="001E365E">
        <w:rPr>
          <w:rStyle w:val="Emphasis"/>
          <w:rFonts w:cstheme="minorHAnsi"/>
        </w:rPr>
        <w:t xml:space="preserve">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 xml:space="preserve">shin- </w:t>
      </w:r>
      <w:proofErr w:type="spellStart"/>
      <w:r w:rsidRPr="001E365E">
        <w:rPr>
          <w:rStyle w:val="Emphasis"/>
          <w:rFonts w:cstheme="minorHAnsi"/>
        </w:rPr>
        <w:t>heimin</w:t>
      </w:r>
      <w:proofErr w:type="spellEnd"/>
      <w:r w:rsidRPr="001E365E">
        <w:t>) was used in government documents and the word “</w:t>
      </w:r>
      <w:proofErr w:type="spellStart"/>
      <w:r w:rsidRPr="001E365E">
        <w:rPr>
          <w:rStyle w:val="Emphasis"/>
          <w:rFonts w:cstheme="minorHAnsi"/>
        </w:rPr>
        <w:t>burakumin</w:t>
      </w:r>
      <w:proofErr w:type="spellEnd"/>
      <w:r w:rsidRPr="001E365E">
        <w:t>” (literally “hamlet people”) came into use as another euphemism for “</w:t>
      </w:r>
      <w:proofErr w:type="spellStart"/>
      <w:r w:rsidRPr="001E365E">
        <w:rPr>
          <w:rStyle w:val="Emphasis"/>
          <w:rFonts w:cstheme="minorHAnsi"/>
        </w:rPr>
        <w:t>senmin</w:t>
      </w:r>
      <w:proofErr w:type="spellEnd"/>
      <w:r w:rsidRPr="001E365E">
        <w:t xml:space="preserve">”. Their settlements were called </w:t>
      </w:r>
      <w:proofErr w:type="spellStart"/>
      <w:r w:rsidRPr="001E365E">
        <w:rPr>
          <w:rStyle w:val="Emphasis"/>
          <w:rFonts w:cstheme="minorHAnsi"/>
        </w:rPr>
        <w:t>hisabetsu</w:t>
      </w:r>
      <w:proofErr w:type="spellEnd"/>
      <w:r w:rsidRPr="001E365E">
        <w:rPr>
          <w:rStyle w:val="Emphasis"/>
          <w:rFonts w:cstheme="minorHAnsi"/>
        </w:rPr>
        <w:t xml:space="preserve"> </w:t>
      </w:r>
      <w:proofErr w:type="spellStart"/>
      <w:r w:rsidRPr="001E365E">
        <w:rPr>
          <w:rStyle w:val="Emphasis"/>
          <w:rFonts w:cstheme="minorHAnsi"/>
        </w:rPr>
        <w:t>buraku</w:t>
      </w:r>
      <w:proofErr w:type="spellEnd"/>
      <w:r w:rsidRPr="001E365E">
        <w:rPr>
          <w:rStyle w:val="Emphasis"/>
          <w:rFonts w:cstheme="minorHAnsi"/>
        </w:rPr>
        <w:t xml:space="preserve"> </w:t>
      </w:r>
      <w:r w:rsidRPr="001E365E">
        <w:t>(“discriminated hamlets” because they live in their own secluded places, originally outside the city walls)</w:t>
      </w:r>
    </w:p>
    <w:p w14:paraId="4812267F" w14:textId="77777777" w:rsidR="004330C5" w:rsidRDefault="004330C5" w:rsidP="00646123">
      <w:r w:rsidRPr="001E365E">
        <w:rPr>
          <w:rStyle w:val="Emphasis"/>
          <w:rFonts w:cstheme="minorHAnsi"/>
          <w:i w:val="0"/>
        </w:rPr>
        <w:t>According to an article in the Harvard Human Right Journal, “</w:t>
      </w:r>
      <w:proofErr w:type="spellStart"/>
      <w:r w:rsidRPr="001E365E">
        <w:rPr>
          <w:i/>
          <w:iCs/>
        </w:rPr>
        <w:t>Burakumin</w:t>
      </w:r>
      <w:proofErr w:type="spellEnd"/>
      <w:r w:rsidRPr="001E365E">
        <w:t xml:space="preserve"> still face outright discrimination in education, in employment, and in marriage. According to a survey of residents in </w:t>
      </w:r>
      <w:proofErr w:type="spellStart"/>
      <w:r w:rsidRPr="001E365E">
        <w:t>Asaka</w:t>
      </w:r>
      <w:proofErr w:type="spellEnd"/>
      <w:r w:rsidRPr="001E365E">
        <w:t xml:space="preserve"> </w:t>
      </w:r>
      <w:proofErr w:type="spellStart"/>
      <w:r w:rsidRPr="001E365E">
        <w:rPr>
          <w:i/>
          <w:iCs/>
        </w:rPr>
        <w:t>buraku</w:t>
      </w:r>
      <w:proofErr w:type="spellEnd"/>
      <w:r w:rsidRPr="001E365E">
        <w:t xml:space="preserve">, thirty percent of </w:t>
      </w:r>
      <w:proofErr w:type="spellStart"/>
      <w:r w:rsidRPr="001E365E">
        <w:rPr>
          <w:i/>
          <w:iCs/>
        </w:rPr>
        <w:t>burakumin</w:t>
      </w:r>
      <w:proofErr w:type="spellEnd"/>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14:paraId="7B5BB777" w14:textId="77777777" w:rsidR="00E71928" w:rsidRPr="001E365E" w:rsidRDefault="00E71928" w:rsidP="002A5B36">
      <w:pPr>
        <w:pStyle w:val="Heading2"/>
      </w:pPr>
      <w:r>
        <w:t>Women’s Rights</w:t>
      </w:r>
    </w:p>
    <w:p w14:paraId="089A4E90" w14:textId="77777777"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14:paraId="22C4A762" w14:textId="77777777" w:rsidR="004330C5" w:rsidRPr="001E365E" w:rsidRDefault="004330C5" w:rsidP="002A5B36">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14:paraId="6D560F80" w14:textId="77777777" w:rsidR="004330C5" w:rsidRPr="001E365E" w:rsidRDefault="004330C5" w:rsidP="00646123">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14:paraId="199D847C" w14:textId="77777777" w:rsidR="004330C5" w:rsidRPr="001E365E" w:rsidRDefault="004330C5" w:rsidP="00646123">
      <w:r w:rsidRPr="001E365E">
        <w:t>A few facts about sex discrimination in Japan:</w:t>
      </w:r>
    </w:p>
    <w:p w14:paraId="4AF03A93" w14:textId="77777777" w:rsidR="004330C5" w:rsidRPr="001142C4" w:rsidRDefault="004330C5" w:rsidP="001142C4">
      <w:pPr>
        <w:pStyle w:val="NEWLIST"/>
      </w:pPr>
      <w:r w:rsidRPr="001142C4">
        <w:t>10.7 percent of senior corporate and political positions held by women, compared with 42 percent in the United States.</w:t>
      </w:r>
    </w:p>
    <w:p w14:paraId="7D03F5B6" w14:textId="77777777" w:rsidR="004330C5" w:rsidRPr="001142C4" w:rsidRDefault="004330C5" w:rsidP="001142C4">
      <w:pPr>
        <w:pStyle w:val="NEWLIST"/>
      </w:pPr>
      <w:r w:rsidRPr="001142C4">
        <w:t>Japan has a record 8 million part-time workers -- more than 90 percent of them women.</w:t>
      </w:r>
    </w:p>
    <w:p w14:paraId="1BF63EEE" w14:textId="77777777" w:rsidR="004330C5" w:rsidRPr="001142C4" w:rsidRDefault="004330C5" w:rsidP="001142C4">
      <w:pPr>
        <w:pStyle w:val="NEWLIST"/>
      </w:pPr>
      <w:r w:rsidRPr="001142C4">
        <w:t xml:space="preserve">In Japan, women on average earn 44 percent of what men earn -- the widest income gap between the sexes in the developed world. </w:t>
      </w:r>
    </w:p>
    <w:p w14:paraId="50D8F505" w14:textId="77777777"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14:paraId="2E3CA260" w14:textId="77777777" w:rsidR="004330C5" w:rsidRPr="001142C4" w:rsidRDefault="004330C5" w:rsidP="001142C4">
      <w:pPr>
        <w:pStyle w:val="NEWLIST"/>
      </w:pPr>
      <w:r w:rsidRPr="001142C4">
        <w:t xml:space="preserve">Women occupy only 9% of parliament seats. </w:t>
      </w:r>
    </w:p>
    <w:p w14:paraId="672E0361" w14:textId="77777777" w:rsidR="004330C5" w:rsidRPr="001142C4" w:rsidRDefault="004330C5" w:rsidP="001142C4">
      <w:pPr>
        <w:pStyle w:val="NEWLIST"/>
      </w:pPr>
      <w:r w:rsidRPr="001142C4">
        <w:t xml:space="preserve">Women make up 3.7% of university department heads and 11% of researchers; </w:t>
      </w:r>
    </w:p>
    <w:p w14:paraId="6B449D84" w14:textId="77777777" w:rsidR="004330C5" w:rsidRPr="001142C4" w:rsidRDefault="004330C5" w:rsidP="001142C4">
      <w:pPr>
        <w:pStyle w:val="NEWLIST"/>
      </w:pPr>
      <w:r w:rsidRPr="001142C4">
        <w:t xml:space="preserve">Only 20% of university science graduates are women. </w:t>
      </w:r>
    </w:p>
    <w:p w14:paraId="425BC5C4" w14:textId="77777777"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14:paraId="55BED0EF" w14:textId="77777777" w:rsidR="00E71928" w:rsidRPr="001E365E" w:rsidRDefault="00E71928" w:rsidP="00E71928">
      <w:pPr>
        <w:pStyle w:val="Heading2"/>
      </w:pPr>
      <w:r w:rsidRPr="001E365E">
        <w:t xml:space="preserve">Child Labor </w:t>
      </w:r>
    </w:p>
    <w:p w14:paraId="14624DC6" w14:textId="77777777"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14:paraId="1A4E5C74" w14:textId="77777777" w:rsidR="004330C5" w:rsidRPr="001E365E" w:rsidRDefault="004330C5" w:rsidP="00646123">
      <w:r w:rsidRPr="001E365E">
        <w:t>The Constitution [of Japan] provides that children shall not be exploited.</w:t>
      </w:r>
      <w:bookmarkStart w:id="89" w:name="t41"/>
      <w:bookmarkEnd w:id="89"/>
      <w:r w:rsidRPr="001E365E">
        <w:t xml:space="preserve"> The Labor Standards Law has provisions to protect child workers. The Labor Standards Law prohibits employers from employing children until the March 31 immediately following the child becoming fifteen years old.</w:t>
      </w:r>
      <w:bookmarkStart w:id="90" w:name="t42"/>
      <w:bookmarkEnd w:id="90"/>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91" w:name="t43"/>
      <w:bookmarkEnd w:id="91"/>
      <w:r w:rsidRPr="001E365E">
        <w:t xml:space="preserve"> Children under thirteen years old can be employed only in motion picture production and theatrical performance enterprises, upon permission of the Labor Standards Administration office.</w:t>
      </w:r>
      <w:bookmarkStart w:id="92" w:name="t44"/>
      <w:bookmarkEnd w:id="92"/>
      <w:r w:rsidRPr="001E365E">
        <w:t xml:space="preserve"> An employer cannot employ a person under eighteen years old for extended-hour or </w:t>
      </w:r>
      <w:r w:rsidR="002A5B36" w:rsidRPr="001E365E">
        <w:t>nighttime</w:t>
      </w:r>
      <w:r w:rsidRPr="001E365E">
        <w:t xml:space="preserve"> work.</w:t>
      </w:r>
      <w:bookmarkStart w:id="93" w:name="t45"/>
      <w:bookmarkEnd w:id="93"/>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94" w:name="t46"/>
      <w:bookmarkEnd w:id="94"/>
    </w:p>
    <w:p w14:paraId="4B3D9878" w14:textId="77777777" w:rsidR="004330C5" w:rsidRPr="001E365E" w:rsidRDefault="004330C5" w:rsidP="00646123">
      <w:pPr>
        <w:rPr>
          <w:color w:val="000000"/>
        </w:rPr>
      </w:pPr>
      <w:r w:rsidRPr="001E365E">
        <w:t>A parent or a guardian cannot make a labor contract for a minor, in this case a person under twenty years old.</w:t>
      </w:r>
      <w:bookmarkStart w:id="95" w:name="t47"/>
      <w:bookmarkEnd w:id="95"/>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6" w:name="t48"/>
      <w:bookmarkEnd w:id="96"/>
      <w:r w:rsidRPr="001E365E">
        <w:rPr>
          <w:color w:val="000000"/>
        </w:rPr>
        <w:t xml:space="preserve"> </w:t>
      </w:r>
    </w:p>
    <w:p w14:paraId="150F14A1" w14:textId="77777777" w:rsidR="004330C5" w:rsidRPr="001E365E" w:rsidRDefault="004330C5" w:rsidP="00646123">
      <w:r w:rsidRPr="001E365E">
        <w:lastRenderedPageBreak/>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14:paraId="7E972094" w14:textId="77777777" w:rsidR="004330C5" w:rsidRPr="001E365E" w:rsidRDefault="004330C5" w:rsidP="00646123">
      <w:r w:rsidRPr="001E365E">
        <w:t>Sources</w:t>
      </w:r>
    </w:p>
    <w:p w14:paraId="06C9C189" w14:textId="77777777" w:rsidR="004330C5" w:rsidRPr="001E365E" w:rsidRDefault="004330C5" w:rsidP="00646123">
      <w:pPr>
        <w:rPr>
          <w:rFonts w:cstheme="minorHAnsi"/>
          <w:color w:val="000000"/>
        </w:rPr>
      </w:pPr>
      <w:hyperlink r:id="rId22" w:history="1">
        <w:r w:rsidRPr="001E365E">
          <w:rPr>
            <w:rStyle w:val="Hyperlink"/>
            <w:rFonts w:cstheme="minorHAnsi"/>
          </w:rPr>
          <w:t>http://www.iheu.org/untouchability-japan-discrimination-against-burakumin</w:t>
        </w:r>
      </w:hyperlink>
    </w:p>
    <w:p w14:paraId="05124A50" w14:textId="77777777" w:rsidR="004330C5" w:rsidRPr="001E365E" w:rsidRDefault="004330C5" w:rsidP="00646123">
      <w:pPr>
        <w:rPr>
          <w:rFonts w:cstheme="minorHAnsi"/>
          <w:color w:val="000000"/>
        </w:rPr>
      </w:pPr>
      <w:hyperlink r:id="rId23" w:history="1">
        <w:r w:rsidRPr="001E365E">
          <w:rPr>
            <w:rStyle w:val="Hyperlink"/>
            <w:rFonts w:cstheme="minorHAnsi"/>
          </w:rPr>
          <w:t>http://www.law.harvard.edu/students/orgs/hrj/iss12/reber.shtml</w:t>
        </w:r>
      </w:hyperlink>
    </w:p>
    <w:p w14:paraId="29B9929D" w14:textId="77777777" w:rsidR="004330C5" w:rsidRPr="001E365E" w:rsidRDefault="004330C5" w:rsidP="00646123">
      <w:pPr>
        <w:rPr>
          <w:rFonts w:cstheme="minorHAnsi"/>
          <w:color w:val="000000"/>
        </w:rPr>
      </w:pPr>
      <w:hyperlink r:id="rId24" w:history="1">
        <w:r w:rsidRPr="001E365E">
          <w:rPr>
            <w:rStyle w:val="Hyperlink"/>
            <w:rFonts w:cstheme="minorHAnsi"/>
          </w:rPr>
          <w:t>http://www.washingtonpost.com/wp-dyn/content/article/2007/03/01/AR2007030101654_2.html</w:t>
        </w:r>
      </w:hyperlink>
    </w:p>
    <w:p w14:paraId="4F3A69AD" w14:textId="77777777" w:rsidR="004330C5" w:rsidRPr="001E365E" w:rsidRDefault="004330C5" w:rsidP="00646123">
      <w:pPr>
        <w:rPr>
          <w:rFonts w:cstheme="minorHAnsi"/>
          <w:color w:val="000000"/>
        </w:rPr>
      </w:pPr>
      <w:hyperlink r:id="rId25" w:history="1">
        <w:r w:rsidRPr="001E365E">
          <w:rPr>
            <w:rStyle w:val="Hyperlink"/>
            <w:rFonts w:cstheme="minorHAnsi"/>
          </w:rPr>
          <w:t>http://news.change.org/stories/japan-reaches-all-time-low-in-gender-equality-report</w:t>
        </w:r>
      </w:hyperlink>
    </w:p>
    <w:p w14:paraId="0EF4E71F" w14:textId="77777777" w:rsidR="004330C5" w:rsidRPr="001E365E" w:rsidRDefault="004330C5" w:rsidP="00646123">
      <w:pPr>
        <w:rPr>
          <w:rFonts w:cstheme="minorHAnsi"/>
          <w:color w:val="000000"/>
        </w:rPr>
      </w:pPr>
      <w:hyperlink r:id="rId26" w:history="1">
        <w:r w:rsidRPr="001E365E">
          <w:rPr>
            <w:rStyle w:val="Hyperlink"/>
            <w:rFonts w:cstheme="minorHAnsi"/>
          </w:rPr>
          <w:t>http://www.loc.gov/law/help/child-rights/japan.php</w:t>
        </w:r>
      </w:hyperlink>
    </w:p>
    <w:p w14:paraId="6453387F" w14:textId="77777777" w:rsidR="004330C5" w:rsidRPr="001E365E" w:rsidRDefault="004330C5" w:rsidP="00646123">
      <w:pPr>
        <w:rPr>
          <w:rFonts w:cstheme="minorHAnsi"/>
          <w:color w:val="000000"/>
        </w:rPr>
      </w:pPr>
      <w:hyperlink r:id="rId27" w:history="1">
        <w:r w:rsidRPr="001E365E">
          <w:rPr>
            <w:rStyle w:val="Hyperlink"/>
            <w:rFonts w:cstheme="minorHAnsi"/>
          </w:rPr>
          <w:t>http://www.humantrafficking.org/countries/japan</w:t>
        </w:r>
      </w:hyperlink>
    </w:p>
    <w:p w14:paraId="67AB4EBB" w14:textId="77777777" w:rsidR="004330C5" w:rsidRPr="001E365E" w:rsidRDefault="004330C5" w:rsidP="00646123"/>
    <w:p w14:paraId="31F839AC" w14:textId="77777777" w:rsidR="004330C5" w:rsidRPr="001E365E" w:rsidRDefault="004330C5" w:rsidP="00646123"/>
    <w:p w14:paraId="1AC937E1" w14:textId="77777777" w:rsidR="004330C5" w:rsidRPr="001E365E" w:rsidRDefault="004330C5" w:rsidP="00646123"/>
    <w:p w14:paraId="347175A6" w14:textId="77777777" w:rsidR="004330C5" w:rsidRPr="001E365E" w:rsidRDefault="004330C5" w:rsidP="00646123"/>
    <w:p w14:paraId="7FBB4302" w14:textId="77777777" w:rsidR="004330C5" w:rsidRPr="001E365E" w:rsidRDefault="004330C5" w:rsidP="00646123"/>
    <w:p w14:paraId="4E069E89" w14:textId="77777777" w:rsidR="004330C5" w:rsidRPr="001E365E" w:rsidRDefault="004330C5" w:rsidP="00646123">
      <w:pPr>
        <w:pStyle w:val="Heading1"/>
      </w:pPr>
      <w:bookmarkStart w:id="97" w:name="_Toc195663375"/>
      <w:bookmarkStart w:id="98" w:name="_Toc195665177"/>
      <w:r w:rsidRPr="001E365E">
        <w:t>1.15) Aesthetics - Corey</w:t>
      </w:r>
      <w:bookmarkEnd w:id="97"/>
      <w:bookmarkEnd w:id="98"/>
    </w:p>
    <w:p w14:paraId="058A6BC4" w14:textId="77777777"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14:paraId="6EFCBC84" w14:textId="52425951" w:rsidR="004330C5" w:rsidRPr="001E365E" w:rsidRDefault="001142C4" w:rsidP="002A5B36">
      <w:r>
        <w:t>The ancient Japanese art of paper folding which usually involves no</w:t>
      </w:r>
      <w:r w:rsidR="004330C5" w:rsidRPr="001E365E">
        <w:t xml:space="preserve"> scissors or glue</w:t>
      </w:r>
      <w:r>
        <w:t xml:space="preserve"> is called </w:t>
      </w:r>
      <w:proofErr w:type="spellStart"/>
      <w:r>
        <w:t>Oragami</w:t>
      </w:r>
      <w:proofErr w:type="spellEnd"/>
      <w:r w:rsidR="004330C5" w:rsidRPr="001E365E">
        <w:t xml:space="preserve">. Some of the most </w:t>
      </w:r>
      <w:r>
        <w:t>popular</w:t>
      </w:r>
      <w:r w:rsidR="004330C5" w:rsidRPr="001E365E">
        <w:t xml:space="preserve"> forms of origami are cranes, flowers, balloons, frogs, and gold fish. </w:t>
      </w:r>
    </w:p>
    <w:p w14:paraId="70D9107B" w14:textId="77777777" w:rsidR="004330C5" w:rsidRPr="001E365E" w:rsidRDefault="002A5B36" w:rsidP="00ED6709">
      <w:pPr>
        <w:pStyle w:val="Heading2"/>
      </w:pPr>
      <w:bookmarkStart w:id="99" w:name="_Toc195663376"/>
      <w:bookmarkStart w:id="100" w:name="_Toc195665178"/>
      <w:r>
        <w:t xml:space="preserve">Bonsai &amp; </w:t>
      </w:r>
      <w:r w:rsidR="004330C5" w:rsidRPr="001E365E">
        <w:t>Gardens</w:t>
      </w:r>
      <w:bookmarkEnd w:id="99"/>
      <w:bookmarkEnd w:id="100"/>
    </w:p>
    <w:p w14:paraId="525A3AB0" w14:textId="77777777"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w:t>
      </w:r>
      <w:proofErr w:type="spellStart"/>
      <w:r w:rsidRPr="001E365E">
        <w:t>Kenrokuen</w:t>
      </w:r>
      <w:proofErr w:type="spellEnd"/>
      <w:r w:rsidRPr="001E365E">
        <w:t xml:space="preserve"> and Tokyo’s </w:t>
      </w:r>
      <w:proofErr w:type="spellStart"/>
      <w:r w:rsidRPr="001E365E">
        <w:t>Rikugien</w:t>
      </w:r>
      <w:proofErr w:type="spellEnd"/>
      <w:r w:rsidRPr="001E365E">
        <w:t xml:space="preserve">. </w:t>
      </w:r>
    </w:p>
    <w:p w14:paraId="6A8A6374" w14:textId="77777777" w:rsidR="004330C5" w:rsidRPr="001E365E" w:rsidRDefault="004330C5" w:rsidP="00646123">
      <w:r w:rsidRPr="001E365E">
        <w:rPr>
          <w:noProof/>
        </w:rPr>
        <w:drawing>
          <wp:anchor distT="0" distB="0" distL="114300" distR="114300" simplePos="0" relativeHeight="251665408" behindDoc="0" locked="0" layoutInCell="1" allowOverlap="1" wp14:anchorId="34EFDFF6" wp14:editId="716FB568">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163A19" w14:textId="77777777"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w:t>
      </w:r>
      <w:proofErr w:type="spellStart"/>
      <w:r w:rsidRPr="001E365E">
        <w:t>Koyasan</w:t>
      </w:r>
      <w:proofErr w:type="spellEnd"/>
      <w:r w:rsidRPr="001E365E">
        <w:t xml:space="preserve">. </w:t>
      </w:r>
    </w:p>
    <w:p w14:paraId="21BFAC92" w14:textId="77777777" w:rsidR="004330C5" w:rsidRPr="001E365E" w:rsidRDefault="004330C5" w:rsidP="00ED6709">
      <w:pPr>
        <w:pStyle w:val="Heading2"/>
      </w:pPr>
      <w:bookmarkStart w:id="101" w:name="_Toc195663377"/>
      <w:bookmarkStart w:id="102" w:name="_Toc195665179"/>
      <w:r w:rsidRPr="001E365E">
        <w:lastRenderedPageBreak/>
        <w:t>Theater</w:t>
      </w:r>
      <w:bookmarkEnd w:id="101"/>
      <w:bookmarkEnd w:id="102"/>
    </w:p>
    <w:p w14:paraId="514C2E8F" w14:textId="77777777" w:rsidR="004330C5" w:rsidRPr="001E365E" w:rsidRDefault="004330C5" w:rsidP="00646123">
      <w:r w:rsidRPr="001E365E">
        <w:t xml:space="preserve">The Japanese also have many different types of theater that they practice. These include </w:t>
      </w:r>
      <w:proofErr w:type="spellStart"/>
      <w:r w:rsidRPr="001E365E">
        <w:t>Bunraku</w:t>
      </w:r>
      <w:proofErr w:type="spellEnd"/>
      <w:r w:rsidRPr="001E365E">
        <w:t xml:space="preserve">, kabuki, and the Noh Theater. The </w:t>
      </w:r>
      <w:proofErr w:type="spellStart"/>
      <w:r w:rsidRPr="001E365E">
        <w:t>Bunraku</w:t>
      </w:r>
      <w:proofErr w:type="spellEnd"/>
      <w:r w:rsidRPr="001E365E">
        <w:t xml:space="preserve">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14:paraId="72A315C3" w14:textId="77777777" w:rsidR="004330C5" w:rsidRPr="001E365E" w:rsidRDefault="004330C5" w:rsidP="00ED6709">
      <w:pPr>
        <w:pStyle w:val="Heading2"/>
      </w:pPr>
      <w:bookmarkStart w:id="103" w:name="_Toc195663378"/>
      <w:bookmarkStart w:id="104" w:name="_Toc195665180"/>
      <w:r w:rsidRPr="001E365E">
        <w:t>Music</w:t>
      </w:r>
      <w:bookmarkEnd w:id="103"/>
      <w:bookmarkEnd w:id="104"/>
    </w:p>
    <w:p w14:paraId="7586D6AB" w14:textId="77777777"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w:t>
      </w:r>
      <w:proofErr w:type="spellStart"/>
      <w:r w:rsidRPr="001E365E">
        <w:t>Enka</w:t>
      </w:r>
      <w:proofErr w:type="spellEnd"/>
      <w:r w:rsidRPr="001E365E">
        <w:t xml:space="preserve"> music was a popular form of music and is still listened to today but mostly by older people. Traditional </w:t>
      </w:r>
      <w:proofErr w:type="spellStart"/>
      <w:r w:rsidRPr="001E365E">
        <w:t>enka</w:t>
      </w:r>
      <w:proofErr w:type="spellEnd"/>
      <w:r w:rsidRPr="001E365E">
        <w:t xml:space="preserve"> musicians especially the women would have performed in kimonos. The traditional Japanese music has many forms. </w:t>
      </w:r>
    </w:p>
    <w:p w14:paraId="50E64FA3" w14:textId="77777777" w:rsidR="004330C5" w:rsidRPr="001E365E" w:rsidRDefault="004330C5" w:rsidP="00646123">
      <w:r w:rsidRPr="001E365E">
        <w:t xml:space="preserve">First there is the </w:t>
      </w:r>
      <w:proofErr w:type="spellStart"/>
      <w:r w:rsidRPr="001E365E">
        <w:t>gagaku</w:t>
      </w:r>
      <w:proofErr w:type="spellEnd"/>
      <w:r w:rsidRPr="001E365E">
        <w:t xml:space="preserve">. This is the oldest type of Japanese traditional music and was played in the ancient courts. Other types of traditional music include </w:t>
      </w:r>
      <w:proofErr w:type="spellStart"/>
      <w:r w:rsidRPr="001E365E">
        <w:t>biwagaku</w:t>
      </w:r>
      <w:proofErr w:type="spellEnd"/>
      <w:r w:rsidRPr="001E365E">
        <w:t xml:space="preserve">, </w:t>
      </w:r>
      <w:proofErr w:type="spellStart"/>
      <w:r w:rsidRPr="001E365E">
        <w:t>nohgaku</w:t>
      </w:r>
      <w:proofErr w:type="spellEnd"/>
      <w:r w:rsidRPr="001E365E">
        <w:t xml:space="preserve">, </w:t>
      </w:r>
      <w:proofErr w:type="spellStart"/>
      <w:r w:rsidRPr="001E365E">
        <w:t>sokyoku</w:t>
      </w:r>
      <w:proofErr w:type="spellEnd"/>
      <w:r w:rsidRPr="001E365E">
        <w:t xml:space="preserve">, and </w:t>
      </w:r>
      <w:proofErr w:type="spellStart"/>
      <w:r w:rsidRPr="001E365E">
        <w:t>shakuhachi</w:t>
      </w:r>
      <w:proofErr w:type="spellEnd"/>
      <w:r w:rsidRPr="001E365E">
        <w:t>. These types of music would be the ones heard during theater performances.</w:t>
      </w:r>
    </w:p>
    <w:p w14:paraId="2E8A0140" w14:textId="77777777" w:rsidR="004330C5" w:rsidRPr="001E365E" w:rsidRDefault="004330C5" w:rsidP="00ED6709">
      <w:pPr>
        <w:pStyle w:val="Heading2"/>
        <w:rPr>
          <w:sz w:val="24"/>
          <w:szCs w:val="24"/>
        </w:rPr>
      </w:pPr>
      <w:bookmarkStart w:id="105" w:name="_Toc195663379"/>
      <w:bookmarkStart w:id="106" w:name="_Toc195665181"/>
      <w:r w:rsidRPr="001E365E">
        <w:t>Martial</w:t>
      </w:r>
      <w:r w:rsidRPr="001E365E">
        <w:rPr>
          <w:sz w:val="24"/>
          <w:szCs w:val="24"/>
        </w:rPr>
        <w:t xml:space="preserve"> Arts</w:t>
      </w:r>
      <w:bookmarkEnd w:id="105"/>
      <w:bookmarkEnd w:id="106"/>
    </w:p>
    <w:p w14:paraId="7F5EB057" w14:textId="696CE13B"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w:t>
      </w:r>
      <w:r w:rsidRPr="001E365E">
        <w:lastRenderedPageBreak/>
        <w:t xml:space="preserve">Karate translates into the way of the open hand and is used by ones fists, elbows, and feet. No weapons are used when taking part in Karate. </w:t>
      </w:r>
    </w:p>
    <w:p w14:paraId="6E9FED5E" w14:textId="614E503D"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spellStart"/>
      <w:proofErr w:type="gramStart"/>
      <w:r w:rsidRPr="001E365E">
        <w:t>dohyo</w:t>
      </w:r>
      <w:proofErr w:type="spellEnd"/>
      <w:r w:rsidRPr="001E365E">
        <w:t xml:space="preserve">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14:paraId="0862216B" w14:textId="11098B33" w:rsidR="004330C5" w:rsidRPr="001E365E" w:rsidRDefault="001142C4" w:rsidP="00646123">
      <w:r w:rsidRPr="001E365E">
        <w:rPr>
          <w:noProof/>
        </w:rPr>
        <w:drawing>
          <wp:anchor distT="0" distB="0" distL="114300" distR="114300" simplePos="0" relativeHeight="251666432" behindDoc="0" locked="0" layoutInCell="1" allowOverlap="1" wp14:anchorId="6D229105" wp14:editId="26FF68B4">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A8B97F" w14:textId="0610CECB" w:rsidR="004330C5" w:rsidRPr="001E365E" w:rsidRDefault="004330C5" w:rsidP="00ED6709">
      <w:pPr>
        <w:pStyle w:val="Heading2"/>
      </w:pPr>
      <w:bookmarkStart w:id="107" w:name="_Toc195663380"/>
      <w:bookmarkStart w:id="108" w:name="_Toc195665182"/>
      <w:r w:rsidRPr="001E365E">
        <w:t>Dance</w:t>
      </w:r>
      <w:bookmarkEnd w:id="107"/>
      <w:bookmarkEnd w:id="108"/>
    </w:p>
    <w:p w14:paraId="5EE11CBE" w14:textId="77777777"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14:paraId="7D189C88" w14:textId="77777777" w:rsidR="004330C5" w:rsidRPr="00D84FED" w:rsidRDefault="004330C5" w:rsidP="00D84FED">
      <w:pPr>
        <w:pStyle w:val="Heading1"/>
      </w:pPr>
      <w:bookmarkStart w:id="109" w:name="_Toc195663381"/>
      <w:bookmarkStart w:id="110" w:name="_Toc195665183"/>
      <w:r w:rsidRPr="00D84FED">
        <w:lastRenderedPageBreak/>
        <w:t>1.16) Greetings, Emotions, Face, Gift Giving, Titles - Corey H.</w:t>
      </w:r>
      <w:bookmarkEnd w:id="109"/>
      <w:bookmarkEnd w:id="110"/>
    </w:p>
    <w:p w14:paraId="343A02BF" w14:textId="77777777" w:rsidR="004330C5" w:rsidRPr="001E365E" w:rsidRDefault="004330C5" w:rsidP="00ED6709">
      <w:pPr>
        <w:pStyle w:val="Heading2"/>
      </w:pPr>
      <w:bookmarkStart w:id="111" w:name="_Toc195663382"/>
      <w:bookmarkStart w:id="112" w:name="_Toc195665184"/>
      <w:r w:rsidRPr="001E365E">
        <w:t>Greetings</w:t>
      </w:r>
      <w:bookmarkEnd w:id="111"/>
      <w:bookmarkEnd w:id="112"/>
    </w:p>
    <w:p w14:paraId="30881E3F" w14:textId="7741D0E6" w:rsidR="004330C5" w:rsidRPr="001E365E" w:rsidRDefault="004330C5" w:rsidP="00646123">
      <w:r w:rsidRPr="001E365E">
        <w:t xml:space="preserve">Greetings in Japan are very important. Greeting and parting phrases are called </w:t>
      </w:r>
      <w:proofErr w:type="spellStart"/>
      <w:r w:rsidRPr="001E365E">
        <w:t>aisatsu</w:t>
      </w:r>
      <w:proofErr w:type="spellEnd"/>
      <w:r w:rsidRPr="001E365E">
        <w:t xml:space="preserve">. If someone does not give an </w:t>
      </w:r>
      <w:proofErr w:type="spellStart"/>
      <w:r w:rsidRPr="001E365E">
        <w:t>aisatsu</w:t>
      </w:r>
      <w:proofErr w:type="spellEnd"/>
      <w:r w:rsidRPr="001E365E">
        <w:t xml:space="preserve"> then they are considered cold and dysfunctional. Like many languages there are many different phrases for different parts of the day. For example, </w:t>
      </w:r>
      <w:proofErr w:type="spellStart"/>
      <w:r w:rsidRPr="001E365E">
        <w:t>ohayou</w:t>
      </w:r>
      <w:proofErr w:type="spellEnd"/>
      <w:r w:rsidRPr="001E365E">
        <w:t xml:space="preserve"> means good morning and is usually used until eleven in the morning, konnichiwa means hello, good afternoon, and konbanwa means good evening. Some other forms of greetings are </w:t>
      </w:r>
      <w:proofErr w:type="spellStart"/>
      <w:proofErr w:type="gramStart"/>
      <w:r w:rsidRPr="001E365E">
        <w:t>sayournara</w:t>
      </w:r>
      <w:proofErr w:type="spellEnd"/>
      <w:r w:rsidRPr="001E365E">
        <w:t xml:space="preserve">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14:paraId="70FD2DF3" w14:textId="77777777" w:rsidR="004330C5" w:rsidRPr="001E365E" w:rsidRDefault="004330C5" w:rsidP="00ED6709">
      <w:pPr>
        <w:pStyle w:val="Heading2"/>
      </w:pPr>
      <w:bookmarkStart w:id="113" w:name="_Toc195663383"/>
      <w:bookmarkStart w:id="114" w:name="_Toc195665185"/>
      <w:r w:rsidRPr="001E365E">
        <w:t>Gift Giving</w:t>
      </w:r>
      <w:bookmarkEnd w:id="113"/>
      <w:bookmarkEnd w:id="114"/>
    </w:p>
    <w:p w14:paraId="3BD8C607" w14:textId="32F7F999" w:rsidR="004330C5" w:rsidRPr="001E365E" w:rsidRDefault="004330C5" w:rsidP="00646123">
      <w:r w:rsidRPr="001E365E">
        <w:t xml:space="preserve">Gift giving in Japan is often. There are many occasions in which people give gifts. In December and June, </w:t>
      </w:r>
      <w:proofErr w:type="spellStart"/>
      <w:r w:rsidRPr="001E365E">
        <w:t>Oseibo</w:t>
      </w:r>
      <w:proofErr w:type="spellEnd"/>
      <w:r w:rsidRPr="001E365E">
        <w:t xml:space="preserve"> and </w:t>
      </w:r>
      <w:proofErr w:type="spellStart"/>
      <w:r w:rsidRPr="001E365E">
        <w:t>Ochugen</w:t>
      </w:r>
      <w:proofErr w:type="spellEnd"/>
      <w:r w:rsidRPr="001E365E">
        <w:t xml:space="preserve">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w:t>
      </w:r>
      <w:proofErr w:type="spellStart"/>
      <w:r w:rsidRPr="001E365E">
        <w:t>temiyage</w:t>
      </w:r>
      <w:proofErr w:type="spellEnd"/>
      <w:r w:rsidRPr="001E365E">
        <w:t xml:space="preserve"> which is usually some sort of sweets or sake. A lot of the Japanese bring back souvenirs from business trips or vacations. These types of gifts are called </w:t>
      </w:r>
      <w:proofErr w:type="spellStart"/>
      <w:r w:rsidRPr="001E365E">
        <w:t>omiyage</w:t>
      </w:r>
      <w:proofErr w:type="spellEnd"/>
      <w:r w:rsidRPr="001E365E">
        <w:t xml:space="preserve">. When giving gifts in Japan you should be careful because many gifts that we think are appropriate could mean bad luck in Japan. </w:t>
      </w:r>
    </w:p>
    <w:p w14:paraId="0631D30A" w14:textId="77777777" w:rsidR="004330C5" w:rsidRPr="001E365E" w:rsidRDefault="004330C5" w:rsidP="00ED6709">
      <w:pPr>
        <w:pStyle w:val="Heading2"/>
      </w:pPr>
      <w:bookmarkStart w:id="115" w:name="_Toc195663384"/>
      <w:bookmarkStart w:id="116" w:name="_Toc195665186"/>
      <w:r>
        <w:t xml:space="preserve">Names &amp; </w:t>
      </w:r>
      <w:r w:rsidRPr="001E365E">
        <w:t>Titles</w:t>
      </w:r>
      <w:bookmarkEnd w:id="115"/>
      <w:bookmarkEnd w:id="116"/>
    </w:p>
    <w:p w14:paraId="4079C79A" w14:textId="6E2F27BD" w:rsidR="004330C5" w:rsidRPr="001E365E" w:rsidRDefault="004330C5" w:rsidP="00646123">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w:t>
      </w:r>
      <w:proofErr w:type="spellStart"/>
      <w:r w:rsidRPr="001E365E">
        <w:t>Sama</w:t>
      </w:r>
      <w:proofErr w:type="spellEnd"/>
      <w:r w:rsidRPr="001E365E">
        <w:t xml:space="preserve">, Kun, Chan, and Sensei. San is the most neutral and famous out of the titles and can be used almost </w:t>
      </w:r>
      <w:r w:rsidRPr="001E365E">
        <w:lastRenderedPageBreak/>
        <w:t xml:space="preserve">anywhere except in really formal situations. </w:t>
      </w:r>
      <w:proofErr w:type="spellStart"/>
      <w:r w:rsidRPr="001E365E">
        <w:t>Sama</w:t>
      </w:r>
      <w:proofErr w:type="spellEnd"/>
      <w:r w:rsidRPr="001E365E">
        <w:t xml:space="preserve">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14:paraId="1AEB35CA" w14:textId="77777777" w:rsidR="004330C5" w:rsidRDefault="004330C5" w:rsidP="00646123">
      <w:pPr>
        <w:pStyle w:val="Heading1"/>
      </w:pPr>
      <w:bookmarkStart w:id="117" w:name="_Toc195663385"/>
      <w:bookmarkStart w:id="118" w:name="_Toc195665187"/>
      <w:r w:rsidRPr="001E365E">
        <w:t xml:space="preserve">1.17) Holidays, Conversation Topics, Blunders </w:t>
      </w:r>
      <w:r>
        <w:t>–</w:t>
      </w:r>
      <w:r w:rsidRPr="001E365E">
        <w:t xml:space="preserve"> Jeff</w:t>
      </w:r>
      <w:bookmarkEnd w:id="117"/>
      <w:bookmarkEnd w:id="118"/>
    </w:p>
    <w:p w14:paraId="4C7B4DDD" w14:textId="77777777" w:rsidR="004330C5" w:rsidRPr="001514EB" w:rsidRDefault="004330C5" w:rsidP="00ED6709">
      <w:pPr>
        <w:pStyle w:val="Heading2"/>
      </w:pPr>
      <w:bookmarkStart w:id="119" w:name="_Toc195663386"/>
      <w:bookmarkStart w:id="120" w:name="_Toc195665188"/>
      <w:r>
        <w:t>Holidays</w:t>
      </w:r>
      <w:bookmarkEnd w:id="119"/>
      <w:bookmarkEnd w:id="120"/>
    </w:p>
    <w:p w14:paraId="3166FC11" w14:textId="77777777"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14:paraId="56E0D76A" w14:textId="77777777" w:rsidR="004330C5" w:rsidRPr="001514EB" w:rsidRDefault="004330C5" w:rsidP="00646123">
      <w:r w:rsidRPr="001514EB">
        <w:t>The largest holiday in Japan is the New Year (</w:t>
      </w:r>
      <w:proofErr w:type="spellStart"/>
      <w:r w:rsidRPr="001514EB">
        <w:t>shogatsu</w:t>
      </w:r>
      <w:proofErr w:type="spellEnd"/>
      <w:r w:rsidRPr="001514EB">
        <w:t xml:space="preserve"> or </w:t>
      </w:r>
      <w:proofErr w:type="spellStart"/>
      <w:r w:rsidRPr="001514EB">
        <w:t>oshogatsu</w:t>
      </w:r>
      <w:proofErr w:type="spellEnd"/>
      <w:r w:rsidRPr="001514EB">
        <w:t>)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Pr="001514EB">
            <w:fldChar w:fldCharType="begin"/>
          </w:r>
          <w:r w:rsidRPr="001514EB">
            <w:instrText xml:space="preserve"> CITATION Jap12 \l 1033 </w:instrText>
          </w:r>
          <w:r w:rsidRPr="001514EB">
            <w:fldChar w:fldCharType="separate"/>
          </w:r>
          <w:r>
            <w:rPr>
              <w:noProof/>
            </w:rPr>
            <w:t xml:space="preserve"> </w:t>
          </w:r>
          <w:r w:rsidRPr="004330C5">
            <w:rPr>
              <w:noProof/>
            </w:rPr>
            <w:t>(Japaenese New Year)</w:t>
          </w:r>
          <w:r w:rsidRPr="001514EB">
            <w:fldChar w:fldCharType="end"/>
          </w:r>
        </w:sdtContent>
      </w:sdt>
      <w:r w:rsidRPr="001514EB">
        <w:t>.</w:t>
      </w:r>
    </w:p>
    <w:p w14:paraId="0AB4E30A" w14:textId="77777777" w:rsidR="004330C5" w:rsidRPr="001514EB" w:rsidRDefault="004330C5" w:rsidP="00646123">
      <w:r w:rsidRPr="001514EB">
        <w:t>Another popular traditional Japanese holiday is the Coming of Age Festival (</w:t>
      </w:r>
      <w:proofErr w:type="spellStart"/>
      <w:r w:rsidRPr="001514EB">
        <w:t>seijin</w:t>
      </w:r>
      <w:proofErr w:type="spellEnd"/>
      <w:r w:rsidRPr="001514EB">
        <w:t xml:space="preserve"> no hi)</w:t>
      </w:r>
      <w:sdt>
        <w:sdtPr>
          <w:id w:val="63837126"/>
          <w:citation/>
        </w:sdtPr>
        <w:sdtContent>
          <w:r w:rsidRPr="001514EB">
            <w:fldChar w:fldCharType="begin"/>
          </w:r>
          <w:r w:rsidRPr="001514EB">
            <w:instrText xml:space="preserve"> CITATION Com12 \l 1033 </w:instrText>
          </w:r>
          <w:r w:rsidRPr="001514EB">
            <w:fldChar w:fldCharType="separate"/>
          </w:r>
          <w:r>
            <w:rPr>
              <w:noProof/>
            </w:rPr>
            <w:t xml:space="preserve"> </w:t>
          </w:r>
          <w:r w:rsidRPr="004330C5">
            <w:rPr>
              <w:noProof/>
            </w:rPr>
            <w:t>(Coming of Age)</w:t>
          </w:r>
          <w:r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14:paraId="5876AED4" w14:textId="05309000" w:rsidR="004330C5" w:rsidRPr="00A234DD" w:rsidRDefault="00D84FED" w:rsidP="00ED6709">
      <w:pPr>
        <w:pStyle w:val="Heading2"/>
      </w:pPr>
      <w:bookmarkStart w:id="121" w:name="_Toc195663387"/>
      <w:bookmarkStart w:id="122" w:name="_Toc195665189"/>
      <w:r>
        <w:t xml:space="preserve">Conversation Topics &amp; </w:t>
      </w:r>
      <w:r w:rsidR="004330C5" w:rsidRPr="00A234DD">
        <w:t>Blunders</w:t>
      </w:r>
      <w:bookmarkEnd w:id="121"/>
      <w:bookmarkEnd w:id="122"/>
    </w:p>
    <w:p w14:paraId="5C1DDDB2" w14:textId="77777777"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14:paraId="00CED7F9" w14:textId="77777777"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14:paraId="1A402AED" w14:textId="77777777" w:rsidR="004330C5" w:rsidRPr="00A234DD" w:rsidRDefault="004330C5" w:rsidP="00646123">
      <w:r w:rsidRPr="00A234DD">
        <w:lastRenderedPageBreak/>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14:paraId="2ABB73CF" w14:textId="77777777"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14:paraId="74568388" w14:textId="77777777"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14:paraId="3600EADC" w14:textId="77777777"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Pr="00A234DD">
            <w:fldChar w:fldCharType="begin"/>
          </w:r>
          <w:r w:rsidRPr="00A234DD">
            <w:instrText xml:space="preserve"> CITATION Dat12 \l 1033 </w:instrText>
          </w:r>
          <w:r w:rsidRPr="00A234DD">
            <w:fldChar w:fldCharType="separate"/>
          </w:r>
          <w:r>
            <w:rPr>
              <w:noProof/>
            </w:rPr>
            <w:t xml:space="preserve"> </w:t>
          </w:r>
          <w:r w:rsidRPr="004330C5">
            <w:rPr>
              <w:noProof/>
            </w:rPr>
            <w:t>(Nguyen)</w:t>
          </w:r>
          <w:r w:rsidRPr="00A234DD">
            <w:fldChar w:fldCharType="end"/>
          </w:r>
        </w:sdtContent>
      </w:sdt>
      <w:r w:rsidRPr="00A234DD">
        <w:t>.</w:t>
      </w:r>
    </w:p>
    <w:p w14:paraId="5C3ED21C" w14:textId="0536B339" w:rsidR="004330C5" w:rsidRPr="001514EB" w:rsidRDefault="004330C5" w:rsidP="00646123">
      <w:pPr>
        <w:pStyle w:val="Heading1"/>
        <w:rPr>
          <w:rFonts w:ascii="Times" w:hAnsi="Times" w:cs="Times New Roman"/>
          <w:sz w:val="20"/>
          <w:szCs w:val="20"/>
        </w:rPr>
      </w:pPr>
      <w:bookmarkStart w:id="123" w:name="_Toc195663388"/>
      <w:bookmarkStart w:id="124" w:name="_Toc195665190"/>
      <w:r>
        <w:t xml:space="preserve">1.18) </w:t>
      </w:r>
      <w:r w:rsidRPr="00A234DD">
        <w:t>Business Entertaining</w:t>
      </w:r>
      <w:r w:rsidR="00D84FED">
        <w:t xml:space="preserve"> </w:t>
      </w:r>
      <w:r>
        <w:t>- Jeff</w:t>
      </w:r>
      <w:bookmarkEnd w:id="123"/>
      <w:bookmarkEnd w:id="124"/>
    </w:p>
    <w:p w14:paraId="710F745B" w14:textId="77777777"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14:paraId="78EFAE62" w14:textId="77777777"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14:paraId="1E01D206" w14:textId="77777777" w:rsidR="004330C5" w:rsidRDefault="004330C5" w:rsidP="00646123">
      <w:r>
        <w:lastRenderedPageBreak/>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fldChar w:fldCharType="begin"/>
          </w:r>
          <w:r>
            <w:instrText xml:space="preserve"> CITATION Jap121 \l 1033 </w:instrText>
          </w:r>
          <w:r>
            <w:fldChar w:fldCharType="separate"/>
          </w:r>
          <w:r>
            <w:rPr>
              <w:noProof/>
            </w:rPr>
            <w:t xml:space="preserve"> </w:t>
          </w:r>
          <w:r w:rsidRPr="004330C5">
            <w:rPr>
              <w:noProof/>
            </w:rPr>
            <w:t>(Japan Country Profile)</w:t>
          </w:r>
          <w:r>
            <w:fldChar w:fldCharType="end"/>
          </w:r>
        </w:sdtContent>
      </w:sdt>
    </w:p>
    <w:p w14:paraId="0E12BE5B" w14:textId="77777777" w:rsidR="004330C5" w:rsidRDefault="004330C5" w:rsidP="00646123">
      <w:pPr>
        <w:pStyle w:val="Heading1"/>
      </w:pPr>
      <w:bookmarkStart w:id="125" w:name="_Toc195663389"/>
      <w:bookmarkStart w:id="126" w:name="_Toc195665191"/>
      <w:r>
        <w:t>1.19) Languages - Jeff</w:t>
      </w:r>
      <w:bookmarkEnd w:id="125"/>
      <w:bookmarkEnd w:id="126"/>
    </w:p>
    <w:p w14:paraId="001D5CFD" w14:textId="77777777"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14:paraId="018504AB" w14:textId="77777777" w:rsidR="004330C5" w:rsidRDefault="004330C5" w:rsidP="00646123">
      <w:r>
        <w:t xml:space="preserve">Japanese is a member of the </w:t>
      </w:r>
      <w:proofErr w:type="spellStart"/>
      <w:r>
        <w:t>Japonic</w:t>
      </w:r>
      <w:proofErr w:type="spellEnd"/>
      <w:r>
        <w:t xml:space="preserve"> languages family, which includes languages from the Ryukyu </w:t>
      </w:r>
      <w:proofErr w:type="gramStart"/>
      <w:r>
        <w:t>islands</w:t>
      </w:r>
      <w:proofErr w:type="gramEnd"/>
      <w:r>
        <w:t>. These languages are so close they are often confused as dialects of Japanese.</w:t>
      </w:r>
    </w:p>
    <w:p w14:paraId="6710D4C9" w14:textId="77777777" w:rsidR="004330C5" w:rsidRDefault="004330C5" w:rsidP="00646123">
      <w:r>
        <w:t xml:space="preserve">The </w:t>
      </w:r>
      <w:proofErr w:type="spellStart"/>
      <w:r>
        <w:t>Japonic</w:t>
      </w:r>
      <w:proofErr w:type="spellEnd"/>
      <w:r>
        <w:t xml:space="preserve">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fldChar w:fldCharType="begin"/>
          </w:r>
          <w:r>
            <w:instrText xml:space="preserve"> CITATION Shi12 \l 1033 </w:instrText>
          </w:r>
          <w:r>
            <w:fldChar w:fldCharType="separate"/>
          </w:r>
          <w:r>
            <w:rPr>
              <w:noProof/>
            </w:rPr>
            <w:t xml:space="preserve"> </w:t>
          </w:r>
          <w:r w:rsidRPr="004330C5">
            <w:rPr>
              <w:noProof/>
            </w:rPr>
            <w:t>(Miyagawa)</w:t>
          </w:r>
          <w:r>
            <w:rPr>
              <w:noProof/>
            </w:rPr>
            <w:fldChar w:fldCharType="end"/>
          </w:r>
        </w:sdtContent>
      </w:sdt>
      <w:r>
        <w:t xml:space="preserve">. </w:t>
      </w:r>
    </w:p>
    <w:p w14:paraId="0BC001DF" w14:textId="77777777" w:rsidR="004330C5" w:rsidRDefault="004330C5" w:rsidP="00646123"/>
    <w:p w14:paraId="60146E73" w14:textId="57CE97F5" w:rsidR="004330C5" w:rsidRPr="001E365E" w:rsidRDefault="004330C5" w:rsidP="00646123">
      <w:pPr>
        <w:pStyle w:val="Heading1"/>
      </w:pPr>
      <w:bookmarkStart w:id="127" w:name="_Toc195663390"/>
      <w:bookmarkStart w:id="128" w:name="_Toc195665192"/>
      <w:r w:rsidRPr="001E365E">
        <w:t xml:space="preserve">2.1) </w:t>
      </w:r>
      <w:proofErr w:type="spellStart"/>
      <w:r w:rsidRPr="001E365E">
        <w:t>Kluckhohn</w:t>
      </w:r>
      <w:proofErr w:type="spellEnd"/>
      <w:r w:rsidRPr="001E365E">
        <w:t xml:space="preserve"> &amp; </w:t>
      </w:r>
      <w:proofErr w:type="spellStart"/>
      <w:r w:rsidRPr="001E365E">
        <w:t>Strodtbeck</w:t>
      </w:r>
      <w:proofErr w:type="spellEnd"/>
      <w:r w:rsidRPr="001E365E">
        <w:t>-</w:t>
      </w:r>
      <w:bookmarkEnd w:id="127"/>
      <w:bookmarkEnd w:id="128"/>
      <w:r w:rsidR="00D84FED">
        <w:t xml:space="preserve"> Jay UNUSABLE</w:t>
      </w:r>
    </w:p>
    <w:p w14:paraId="0ADE1297" w14:textId="77777777" w:rsidR="004330C5" w:rsidRPr="001E365E" w:rsidRDefault="004330C5" w:rsidP="004330C5">
      <w:pPr>
        <w:pStyle w:val="FreeForm"/>
        <w:tabs>
          <w:tab w:val="left" w:pos="220"/>
          <w:tab w:val="left" w:pos="720"/>
        </w:tabs>
        <w:rPr>
          <w:rFonts w:ascii="Times New Roman" w:hAnsi="Times New Roman"/>
        </w:rPr>
      </w:pPr>
      <w:hyperlink r:id="rId30" w:history="1">
        <w:r w:rsidRPr="001E365E">
          <w:rPr>
            <w:rFonts w:ascii="Times New Roman" w:hAnsi="Times New Roman"/>
            <w:color w:val="000099"/>
            <w:u w:val="single"/>
          </w:rPr>
          <w:t>http://academic3.american.edu/~zaharna/mcgrath/WWW/japan/culture.htm</w:t>
        </w:r>
      </w:hyperlink>
    </w:p>
    <w:p w14:paraId="047BD20C" w14:textId="77777777" w:rsidR="004330C5" w:rsidRPr="001E365E" w:rsidRDefault="004330C5" w:rsidP="004330C5">
      <w:pPr>
        <w:pStyle w:val="FreeForm"/>
        <w:tabs>
          <w:tab w:val="left" w:pos="220"/>
          <w:tab w:val="left" w:pos="720"/>
        </w:tabs>
        <w:rPr>
          <w:rFonts w:ascii="Times New Roman" w:hAnsi="Times New Roman"/>
        </w:rPr>
      </w:pPr>
      <w:hyperlink r:id="rId31" w:history="1">
        <w:r w:rsidRPr="001E365E">
          <w:rPr>
            <w:rFonts w:ascii="Times New Roman" w:hAnsi="Times New Roman"/>
            <w:color w:val="000099"/>
            <w:u w:val="single"/>
          </w:rPr>
          <w:t>http://scholarworks.gvsu.edu/cgi/</w:t>
        </w:r>
      </w:hyperlink>
    </w:p>
    <w:p w14:paraId="1D35C9C3" w14:textId="77777777" w:rsidR="004330C5" w:rsidRPr="001E365E" w:rsidRDefault="004330C5" w:rsidP="004330C5">
      <w:pPr>
        <w:pStyle w:val="FreeForm"/>
        <w:tabs>
          <w:tab w:val="left" w:pos="220"/>
          <w:tab w:val="left" w:pos="720"/>
        </w:tabs>
        <w:rPr>
          <w:rFonts w:ascii="Times New Roman" w:hAnsi="Times New Roman"/>
        </w:rPr>
      </w:pPr>
    </w:p>
    <w:p w14:paraId="338A088B" w14:textId="77777777" w:rsidR="004330C5" w:rsidRPr="001E365E" w:rsidRDefault="004330C5" w:rsidP="004330C5">
      <w:pPr>
        <w:pStyle w:val="FreeForm"/>
        <w:tabs>
          <w:tab w:val="left" w:pos="220"/>
          <w:tab w:val="left" w:pos="720"/>
        </w:tabs>
        <w:rPr>
          <w:rFonts w:ascii="Times New Roman" w:hAnsi="Times New Roman"/>
        </w:rPr>
      </w:pPr>
    </w:p>
    <w:p w14:paraId="51769A02" w14:textId="77777777" w:rsidR="004330C5" w:rsidRPr="001E365E" w:rsidRDefault="004330C5" w:rsidP="004330C5">
      <w:pPr>
        <w:pStyle w:val="FreeForm"/>
        <w:tabs>
          <w:tab w:val="left" w:pos="220"/>
          <w:tab w:val="left" w:pos="720"/>
        </w:tabs>
        <w:rPr>
          <w:rFonts w:ascii="Times New Roman" w:hAnsi="Times New Roman"/>
        </w:rPr>
      </w:pPr>
    </w:p>
    <w:p w14:paraId="4DFF0C94" w14:textId="77777777" w:rsidR="004330C5" w:rsidRPr="001E365E" w:rsidRDefault="004330C5" w:rsidP="00D84FED">
      <w:proofErr w:type="spellStart"/>
      <w:r w:rsidRPr="001E365E">
        <w:t>Kluckhohn</w:t>
      </w:r>
      <w:proofErr w:type="spellEnd"/>
      <w:r w:rsidRPr="001E365E">
        <w:t xml:space="preserve"> and </w:t>
      </w:r>
      <w:proofErr w:type="spellStart"/>
      <w:r w:rsidRPr="001E365E">
        <w:t>Strodtbeck</w:t>
      </w:r>
      <w:proofErr w:type="spellEnd"/>
      <w:r w:rsidRPr="001E365E">
        <w:t xml:space="preserve"> in their research to prove their theory that humans share biological traits and characteristics which form the basis for the development of culture, and that people </w:t>
      </w:r>
      <w:r w:rsidRPr="001E365E">
        <w:lastRenderedPageBreak/>
        <w:t xml:space="preserve">typically feel their own cultural beliefs and practices are normal and natural, and those of others are strange, or even inferior or abnormal. Researching Japan’s nature and culture I was able to find that: </w:t>
      </w:r>
    </w:p>
    <w:p w14:paraId="4C92590A" w14:textId="77777777" w:rsidR="004330C5" w:rsidRPr="001E365E" w:rsidRDefault="004330C5" w:rsidP="00D84FED"/>
    <w:p w14:paraId="256EB538" w14:textId="77777777" w:rsidR="004330C5" w:rsidRPr="001E365E" w:rsidRDefault="004330C5" w:rsidP="00D84FED">
      <w:r w:rsidRPr="001E365E">
        <w:t xml:space="preserve">“The Japanese culture's relationship with nature is that of harmony with nature. Harmony with </w:t>
      </w:r>
      <w:proofErr w:type="spellStart"/>
      <w:r w:rsidRPr="001E365E">
        <w:t>nature”refers</w:t>
      </w:r>
      <w:proofErr w:type="spellEnd"/>
      <w:r w:rsidRPr="001E365E">
        <w:t xml:space="preserve">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w:t>
      </w:r>
      <w:proofErr w:type="gramStart"/>
      <w:r w:rsidRPr="001E365E">
        <w:t>express</w:t>
      </w:r>
      <w:proofErr w:type="gramEnd"/>
      <w:r w:rsidRPr="001E365E">
        <w:t xml:space="preserve"> their belief in living harmoniously with nature. Such appreciative origins date back to the beliefs of ancient Shinto, a widely practiced religion in Japan. (Mac </w:t>
      </w:r>
      <w:proofErr w:type="spellStart"/>
      <w:r w:rsidRPr="001E365E">
        <w:t>Leod</w:t>
      </w:r>
      <w:proofErr w:type="spellEnd"/>
      <w:r w:rsidRPr="001E365E">
        <w:t>, 1) Their appreciation for the simplicity of nature is apparent in the structure and design of rock gardens.</w:t>
      </w:r>
    </w:p>
    <w:p w14:paraId="232ADDFE" w14:textId="77777777"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w:t>
      </w:r>
      <w:proofErr w:type="gramStart"/>
      <w:r w:rsidRPr="001E365E">
        <w:t>good</w:t>
      </w:r>
      <w:proofErr w:type="gramEnd"/>
      <w:r w:rsidRPr="001E365E">
        <w:t xml:space="preserve"> because they are a creation of nature, which is good. Man is part of nature, and God created nature, than man must be good. </w:t>
      </w:r>
    </w:p>
    <w:p w14:paraId="3E93190A" w14:textId="77777777"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w:t>
      </w:r>
      <w:proofErr w:type="spellStart"/>
      <w:r w:rsidRPr="001E365E">
        <w:t>Zaharna</w:t>
      </w:r>
      <w:proofErr w:type="spellEnd"/>
      <w:r w:rsidRPr="001E365E">
        <w:t>,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w:t>
      </w:r>
      <w:proofErr w:type="spellStart"/>
      <w:r w:rsidRPr="001E365E">
        <w:t>DiStefano</w:t>
      </w:r>
      <w:proofErr w:type="spellEnd"/>
      <w:r w:rsidRPr="001E365E">
        <w:t>) As opposed to the American belief in “doing, ”where man is defined by what he does. American culture places an emphasis on achievement, materialism and weather the achievements can be measured.</w:t>
      </w:r>
    </w:p>
    <w:p w14:paraId="2C345E37" w14:textId="77777777"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14:paraId="700F25B1" w14:textId="77777777" w:rsidR="004330C5" w:rsidRPr="001E365E" w:rsidRDefault="004330C5" w:rsidP="00D84FED">
      <w:r w:rsidRPr="001E365E">
        <w:lastRenderedPageBreak/>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14:paraId="178CEFF7" w14:textId="2BA87F2D" w:rsidR="004330C5" w:rsidRPr="00D84FED" w:rsidRDefault="004330C5" w:rsidP="00D84FED">
      <w:pPr>
        <w:rPr>
          <w:rFonts w:eastAsia="Times New Roman"/>
          <w:sz w:val="20"/>
          <w:lang w:val="en-US" w:eastAsia="en-US" w:bidi="x-none"/>
        </w:rPr>
      </w:pPr>
      <w:r w:rsidRPr="001E365E">
        <w:t>So overall what we see is that the Japanese culture believes in harmony with nature, that men are good and that is unalterable, values family and groups, and value tradition and experience.</w:t>
      </w:r>
      <w:r>
        <w:t xml:space="preserve"> </w:t>
      </w:r>
    </w:p>
    <w:p w14:paraId="14DE9F6A" w14:textId="1875CBA8" w:rsidR="004330C5" w:rsidRPr="001C2998" w:rsidRDefault="004330C5" w:rsidP="00646123">
      <w:pPr>
        <w:pStyle w:val="Heading1"/>
      </w:pPr>
      <w:bookmarkStart w:id="129" w:name="_Toc195663391"/>
      <w:bookmarkStart w:id="130" w:name="_Toc195665193"/>
      <w:r>
        <w:t>2.2) Hofstede’s Five</w:t>
      </w:r>
      <w:r w:rsidRPr="001C2998">
        <w:t xml:space="preserve"> Value Dimensions</w:t>
      </w:r>
      <w:r>
        <w:t xml:space="preserve"> </w:t>
      </w:r>
      <w:r w:rsidR="00D84FED">
        <w:t>–</w:t>
      </w:r>
      <w:r w:rsidRPr="001C2998">
        <w:t xml:space="preserve"> Jay</w:t>
      </w:r>
      <w:bookmarkEnd w:id="129"/>
      <w:bookmarkEnd w:id="130"/>
      <w:r w:rsidR="00D84FED">
        <w:t xml:space="preserve"> - UNUSABLE</w:t>
      </w:r>
    </w:p>
    <w:p w14:paraId="3B966054" w14:textId="77777777" w:rsidR="004330C5" w:rsidRPr="001E365E" w:rsidRDefault="004330C5" w:rsidP="004330C5">
      <w:pPr>
        <w:pStyle w:val="FreeForm"/>
        <w:tabs>
          <w:tab w:val="left" w:pos="220"/>
          <w:tab w:val="left" w:pos="720"/>
        </w:tabs>
        <w:rPr>
          <w:rFonts w:ascii="Times New Roman" w:hAnsi="Times New Roman"/>
        </w:rPr>
      </w:pPr>
    </w:p>
    <w:p w14:paraId="12FA408C" w14:textId="77777777" w:rsidR="004330C5" w:rsidRPr="001E365E" w:rsidRDefault="004330C5" w:rsidP="004330C5">
      <w:pPr>
        <w:pStyle w:val="FreeForm"/>
        <w:tabs>
          <w:tab w:val="left" w:pos="220"/>
          <w:tab w:val="left" w:pos="720"/>
        </w:tabs>
        <w:rPr>
          <w:rFonts w:ascii="Times New Roman" w:hAnsi="Times New Roman"/>
        </w:rPr>
      </w:pPr>
    </w:p>
    <w:p w14:paraId="258B0005" w14:textId="77777777" w:rsidR="004330C5" w:rsidRPr="001E365E" w:rsidRDefault="004330C5" w:rsidP="00D84FED">
      <w:proofErr w:type="spellStart"/>
      <w:r w:rsidRPr="001E365E">
        <w:t>Hofstede</w:t>
      </w:r>
      <w:proofErr w:type="spellEnd"/>
      <w:r w:rsidRPr="001E365E">
        <w:t xml:space="preserve"> is a great source for insights information about national and </w:t>
      </w:r>
      <w:proofErr w:type="spellStart"/>
      <w:r w:rsidRPr="001E365E">
        <w:t>organisational</w:t>
      </w:r>
      <w:proofErr w:type="spellEnd"/>
      <w:r w:rsidRPr="001E365E">
        <w:t xml:space="preserve"> culture around the world. </w:t>
      </w:r>
      <w:proofErr w:type="spellStart"/>
      <w:r w:rsidRPr="001E365E">
        <w:t>Hofstede</w:t>
      </w:r>
      <w:proofErr w:type="spellEnd"/>
      <w:r w:rsidRPr="001E365E">
        <w:t xml:space="preserv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proofErr w:type="spellStart"/>
      <w:r w:rsidRPr="001E365E">
        <w:t>Hofstede</w:t>
      </w:r>
      <w:proofErr w:type="spellEnd"/>
      <w:r w:rsidRPr="001E365E">
        <w:t xml:space="preserve"> defines each dimension as: </w:t>
      </w:r>
    </w:p>
    <w:p w14:paraId="608C8C64" w14:textId="77777777" w:rsidR="004330C5" w:rsidRPr="001E365E" w:rsidRDefault="004330C5" w:rsidP="004330C5">
      <w:pPr>
        <w:pStyle w:val="FreeForm"/>
        <w:tabs>
          <w:tab w:val="left" w:pos="220"/>
          <w:tab w:val="left" w:pos="720"/>
        </w:tabs>
        <w:rPr>
          <w:rFonts w:ascii="Times New Roman" w:hAnsi="Times New Roman"/>
        </w:rPr>
      </w:pPr>
    </w:p>
    <w:p w14:paraId="0AF2CA99"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14:paraId="1F530323"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This dimension expresses the degree to which the less powerful members of a society accept and expect that power </w:t>
      </w:r>
      <w:proofErr w:type="gramStart"/>
      <w:r w:rsidRPr="001E365E">
        <w:rPr>
          <w:rFonts w:ascii="Times New Roman" w:hAnsi="Times New Roman"/>
        </w:rPr>
        <w:t>is</w:t>
      </w:r>
      <w:proofErr w:type="gramEnd"/>
      <w:r w:rsidRPr="001E365E">
        <w:rPr>
          <w:rFonts w:ascii="Times New Roman" w:hAnsi="Times New Roman"/>
        </w:rPr>
        <w:t xml:space="preserve">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w:t>
      </w:r>
      <w:proofErr w:type="spellStart"/>
      <w:r w:rsidRPr="001E365E">
        <w:rPr>
          <w:rFonts w:ascii="Times New Roman" w:hAnsi="Times New Roman"/>
        </w:rPr>
        <w:t>equalise</w:t>
      </w:r>
      <w:proofErr w:type="spellEnd"/>
      <w:r w:rsidRPr="001E365E">
        <w:rPr>
          <w:rFonts w:ascii="Times New Roman" w:hAnsi="Times New Roman"/>
        </w:rPr>
        <w:t xml:space="preserve"> the distribution of power and demand justification for inequalities of power.</w:t>
      </w:r>
    </w:p>
    <w:p w14:paraId="4EAC07FE"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lastRenderedPageBreak/>
        <w:t>Individualism versus collectivism (IDV)</w:t>
      </w:r>
    </w:p>
    <w:p w14:paraId="38BB708B"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high side of this dimension, called Individualism, can be defined as a preference for a </w:t>
      </w:r>
      <w:proofErr w:type="gramStart"/>
      <w:r w:rsidRPr="001E365E">
        <w:rPr>
          <w:rFonts w:ascii="Times New Roman" w:hAnsi="Times New Roman"/>
        </w:rPr>
        <w:t>loosely-knit</w:t>
      </w:r>
      <w:proofErr w:type="gramEnd"/>
      <w:r w:rsidRPr="001E365E">
        <w:rPr>
          <w:rFonts w:ascii="Times New Roman" w:hAnsi="Times New Roman"/>
        </w:rPr>
        <w:t xml:space="preserve"> social framework in which individuals are expected to take care of themselves and their immediate families only. Its opposite, Collectivism, represents a preference for a </w:t>
      </w:r>
      <w:proofErr w:type="gramStart"/>
      <w:r w:rsidRPr="001E365E">
        <w:rPr>
          <w:rFonts w:ascii="Times New Roman" w:hAnsi="Times New Roman"/>
        </w:rPr>
        <w:t>tightly-knit</w:t>
      </w:r>
      <w:proofErr w:type="gramEnd"/>
      <w:r w:rsidRPr="001E365E">
        <w:rPr>
          <w:rFonts w:ascii="Times New Roman" w:hAnsi="Times New Roman"/>
        </w:rPr>
        <w:t xml:space="preserve">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14:paraId="09D95319"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14:paraId="7155AE4F"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14:paraId="7F0D10CB"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14:paraId="334A44F1"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w:t>
      </w:r>
      <w:proofErr w:type="spellStart"/>
      <w:r w:rsidRPr="001E365E">
        <w:rPr>
          <w:rFonts w:ascii="Times New Roman" w:hAnsi="Times New Roman"/>
        </w:rPr>
        <w:t>behaviour</w:t>
      </w:r>
      <w:proofErr w:type="spellEnd"/>
      <w:r w:rsidRPr="001E365E">
        <w:rPr>
          <w:rFonts w:ascii="Times New Roman" w:hAnsi="Times New Roman"/>
        </w:rPr>
        <w:t xml:space="preserve"> and are intolerant of unorthodox </w:t>
      </w:r>
      <w:proofErr w:type="spellStart"/>
      <w:r w:rsidRPr="001E365E">
        <w:rPr>
          <w:rFonts w:ascii="Times New Roman" w:hAnsi="Times New Roman"/>
        </w:rPr>
        <w:t>behaviour</w:t>
      </w:r>
      <w:proofErr w:type="spellEnd"/>
      <w:r w:rsidRPr="001E365E">
        <w:rPr>
          <w:rFonts w:ascii="Times New Roman" w:hAnsi="Times New Roman"/>
        </w:rPr>
        <w:t xml:space="preserve"> and ideas. Weak UAI societies maintain a more relaxed attitude in which practice counts more than principles.</w:t>
      </w:r>
    </w:p>
    <w:p w14:paraId="43439B81"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14:paraId="13B1886C"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14:paraId="1CCB4192" w14:textId="77777777"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14:paraId="3C9F4991" w14:textId="77777777"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14:paraId="45D61D1D" w14:textId="77777777" w:rsidR="004330C5" w:rsidRPr="001E365E" w:rsidRDefault="004330C5" w:rsidP="004330C5">
      <w:pPr>
        <w:pStyle w:val="FreeForm"/>
        <w:tabs>
          <w:tab w:val="left" w:pos="220"/>
          <w:tab w:val="left" w:pos="720"/>
        </w:tabs>
        <w:rPr>
          <w:rFonts w:ascii="Times New Roman" w:eastAsia="Times New Roman" w:hAnsi="Times New Roman"/>
          <w:color w:val="auto"/>
          <w:sz w:val="20"/>
          <w:lang w:val="en-US" w:eastAsia="en-US" w:bidi="x-none"/>
        </w:rPr>
      </w:pPr>
      <w:r w:rsidRPr="001E365E">
        <w:rPr>
          <w:rFonts w:ascii="Times New Roman" w:hAnsi="Times New Roman"/>
        </w:rPr>
        <w:t>According to Hofstede</w:t>
      </w:r>
      <w:r>
        <w:rPr>
          <w:rFonts w:ascii="Times New Roman" w:hAnsi="Times New Roman"/>
        </w:rPr>
        <w:t>’s</w:t>
      </w:r>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14:paraId="4227A86B" w14:textId="77777777" w:rsidR="004330C5" w:rsidRPr="001E365E" w:rsidRDefault="004330C5" w:rsidP="00646123">
      <w:pPr>
        <w:pStyle w:val="BodyTextIndent"/>
      </w:pPr>
    </w:p>
    <w:p w14:paraId="0674E445" w14:textId="77777777" w:rsidR="004330C5" w:rsidRPr="001C2998" w:rsidRDefault="004330C5" w:rsidP="00646123">
      <w:pPr>
        <w:pStyle w:val="Heading1"/>
      </w:pPr>
      <w:bookmarkStart w:id="131" w:name="_Toc195663392"/>
      <w:bookmarkStart w:id="132" w:name="_Toc195665194"/>
      <w:r>
        <w:t xml:space="preserve">2.3) </w:t>
      </w:r>
      <w:bookmarkStart w:id="133" w:name="_GoBack"/>
      <w:r w:rsidRPr="001C2998">
        <w:t xml:space="preserve">Schwartz’s </w:t>
      </w:r>
      <w:bookmarkEnd w:id="133"/>
      <w:r w:rsidRPr="001C2998">
        <w:t>Values Survey- Jay</w:t>
      </w:r>
      <w:r>
        <w:t xml:space="preserve"> – NOT DONE</w:t>
      </w:r>
      <w:bookmarkEnd w:id="131"/>
      <w:bookmarkEnd w:id="132"/>
    </w:p>
    <w:p w14:paraId="4D65E4E9" w14:textId="743DFCF8" w:rsidR="004330C5" w:rsidRDefault="00C60323" w:rsidP="004330C5">
      <w:pPr>
        <w:pStyle w:val="FreeForm"/>
        <w:spacing w:after="440"/>
        <w:rPr>
          <w:rFonts w:ascii="Times New Roman" w:eastAsia="Times New Roman" w:hAnsi="Times New Roman"/>
          <w:sz w:val="20"/>
          <w:lang w:val="en-US" w:eastAsia="en-US" w:bidi="x-none"/>
        </w:rPr>
      </w:pPr>
      <w:hyperlink r:id="rId32" w:history="1">
        <w:r w:rsidRPr="00000370">
          <w:rPr>
            <w:rStyle w:val="Hyperlink"/>
            <w:rFonts w:ascii="Times New Roman" w:eastAsia="Times New Roman" w:hAnsi="Times New Roman"/>
            <w:sz w:val="20"/>
            <w:lang w:val="en-US" w:eastAsia="en-US" w:bidi="x-none"/>
          </w:rPr>
          <w:t>http://www.imo-international.de/index_englisch.htm?/englisch/html/svs_info_en.htm</w:t>
        </w:r>
      </w:hyperlink>
    </w:p>
    <w:p w14:paraId="7636A21D" w14:textId="2764B1B9" w:rsidR="00C60323" w:rsidRDefault="00C60323" w:rsidP="004330C5">
      <w:pPr>
        <w:pStyle w:val="FreeForm"/>
        <w:spacing w:after="440"/>
        <w:rPr>
          <w:rFonts w:ascii="Times New Roman" w:eastAsia="Times New Roman" w:hAnsi="Times New Roman"/>
          <w:color w:val="auto"/>
          <w:sz w:val="20"/>
          <w:lang w:val="en-US" w:eastAsia="en-US" w:bidi="x-none"/>
        </w:rPr>
      </w:pPr>
      <w:hyperlink r:id="rId33" w:history="1">
        <w:r w:rsidRPr="00000370">
          <w:rPr>
            <w:rStyle w:val="Hyperlink"/>
            <w:rFonts w:ascii="Times New Roman" w:eastAsia="Times New Roman" w:hAnsi="Times New Roman"/>
            <w:sz w:val="20"/>
            <w:lang w:val="en-US" w:eastAsia="en-US" w:bidi="x-none"/>
          </w:rPr>
          <w:t>http://faculty-staff.ou.edu/R/David.A.Ralston-1/12.pdf</w:t>
        </w:r>
      </w:hyperlink>
      <w:r>
        <w:rPr>
          <w:rFonts w:ascii="Times New Roman" w:eastAsia="Times New Roman" w:hAnsi="Times New Roman"/>
          <w:color w:val="auto"/>
          <w:sz w:val="20"/>
          <w:lang w:val="en-US" w:eastAsia="en-US" w:bidi="x-none"/>
        </w:rPr>
        <w:t xml:space="preserve"> </w:t>
      </w:r>
    </w:p>
    <w:p w14:paraId="765E1108" w14:textId="77777777" w:rsidR="00C60323" w:rsidRPr="001E365E" w:rsidRDefault="00C60323" w:rsidP="004330C5">
      <w:pPr>
        <w:pStyle w:val="FreeForm"/>
        <w:spacing w:after="440"/>
        <w:rPr>
          <w:rFonts w:ascii="Times New Roman" w:eastAsia="Times New Roman" w:hAnsi="Times New Roman"/>
          <w:color w:val="auto"/>
          <w:sz w:val="20"/>
          <w:lang w:val="en-US" w:eastAsia="en-US" w:bidi="x-none"/>
        </w:rPr>
      </w:pPr>
    </w:p>
    <w:p w14:paraId="590BA12D" w14:textId="77777777" w:rsidR="004330C5" w:rsidRPr="001E365E" w:rsidRDefault="004330C5" w:rsidP="00646123">
      <w:pPr>
        <w:pStyle w:val="Heading1"/>
      </w:pPr>
      <w:bookmarkStart w:id="134" w:name="_Toc195663393"/>
      <w:bookmarkStart w:id="135" w:name="_Toc195665195"/>
      <w:r w:rsidRPr="001E365E">
        <w:t xml:space="preserve">2.4) Hall’s High and Low Context </w:t>
      </w:r>
      <w:r>
        <w:t>–</w:t>
      </w:r>
      <w:r w:rsidRPr="001E365E">
        <w:t xml:space="preserve"> Corey</w:t>
      </w:r>
      <w:bookmarkEnd w:id="134"/>
      <w:r>
        <w:t xml:space="preserve"> – Needs Proofing</w:t>
      </w:r>
      <w:bookmarkEnd w:id="135"/>
    </w:p>
    <w:p w14:paraId="2E330FB8" w14:textId="5D02C179"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14:paraId="77EECD8C" w14:textId="77777777" w:rsidR="004330C5" w:rsidRDefault="004330C5" w:rsidP="00646123">
      <w:pPr>
        <w:rPr>
          <w:rFonts w:ascii="Times" w:eastAsia="Times New Roman" w:hAnsi="Times" w:cs="Times New Roman"/>
          <w:color w:val="000000"/>
          <w:sz w:val="27"/>
          <w:szCs w:val="27"/>
        </w:rPr>
      </w:pPr>
      <w:r w:rsidRPr="007240BA">
        <w:rPr>
          <w:rStyle w:val="Heading1Char"/>
        </w:rPr>
        <w:t>2.5) GLOBE’s Cultural Dimensions</w:t>
      </w:r>
      <w:r>
        <w:rPr>
          <w:rStyle w:val="Heading1Char"/>
        </w:rPr>
        <w:t xml:space="preserve"> – Lazar – DONE</w:t>
      </w:r>
    </w:p>
    <w:p w14:paraId="1F506D8C" w14:textId="77777777" w:rsidR="004330C5" w:rsidRPr="004330C5" w:rsidRDefault="004330C5" w:rsidP="00ED6709">
      <w:pPr>
        <w:pStyle w:val="Heading2"/>
        <w:rPr>
          <w:rFonts w:ascii="Times" w:eastAsia="Times New Roman" w:hAnsi="Times" w:cs="Times New Roman"/>
          <w:color w:val="000000"/>
          <w:sz w:val="27"/>
          <w:szCs w:val="27"/>
        </w:rPr>
      </w:pPr>
      <w:bookmarkStart w:id="136" w:name="_Toc195665196"/>
      <w:r w:rsidRPr="004330C5">
        <w:t>Uncertainty Avoidance</w:t>
      </w:r>
      <w:bookmarkEnd w:id="136"/>
    </w:p>
    <w:p w14:paraId="6B8746BC" w14:textId="77777777" w:rsidR="004330C5" w:rsidRDefault="004330C5" w:rsidP="00646123">
      <w:pPr>
        <w:rPr>
          <w:rFonts w:ascii="Times" w:eastAsia="Times New Roman" w:hAnsi="Times" w:cs="Times New Roman"/>
          <w:color w:val="000000"/>
          <w:sz w:val="27"/>
          <w:szCs w:val="27"/>
        </w:rPr>
      </w:pPr>
      <w:r w:rsidRPr="007240BA">
        <w:t xml:space="preserve">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w:t>
      </w:r>
      <w:r w:rsidRPr="007240BA">
        <w:lastRenderedPageBreak/>
        <w:t>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14:paraId="3FB180F3" w14:textId="77777777" w:rsidR="004330C5" w:rsidRDefault="004330C5" w:rsidP="00ED6709">
      <w:pPr>
        <w:pStyle w:val="Heading2"/>
        <w:rPr>
          <w:rFonts w:ascii="Times New Roman" w:eastAsia="Times New Roman" w:hAnsi="Times New Roman" w:cs="Times New Roman"/>
          <w:color w:val="000000"/>
          <w:sz w:val="24"/>
          <w:szCs w:val="24"/>
        </w:rPr>
      </w:pPr>
      <w:bookmarkStart w:id="137" w:name="_Toc195665197"/>
      <w:r w:rsidRPr="004330C5">
        <w:t>Power Distance</w:t>
      </w:r>
      <w:bookmarkEnd w:id="137"/>
      <w:r w:rsidRPr="001C2998">
        <w:rPr>
          <w:rFonts w:ascii="Times New Roman" w:eastAsia="Times New Roman" w:hAnsi="Times New Roman" w:cs="Times New Roman"/>
          <w:color w:val="000000"/>
          <w:sz w:val="24"/>
          <w:szCs w:val="24"/>
        </w:rPr>
        <w:t xml:space="preserve"> </w:t>
      </w:r>
    </w:p>
    <w:p w14:paraId="17ACBE6D" w14:textId="77777777" w:rsidR="004330C5" w:rsidRDefault="004330C5" w:rsidP="00646123">
      <w:pPr>
        <w:rPr>
          <w:rFonts w:ascii="Times" w:hAnsi="Times"/>
          <w:sz w:val="27"/>
          <w:szCs w:val="27"/>
        </w:rPr>
      </w:pPr>
      <w:r w:rsidRPr="001C2998">
        <w:t xml:space="preserve">Surprisingly, Japan does not have a great power distance. Though it may score slightly higher than the U.S. on a </w:t>
      </w:r>
      <w:proofErr w:type="spellStart"/>
      <w:r w:rsidRPr="001C2998">
        <w:t>Hofstede</w:t>
      </w:r>
      <w:proofErr w:type="spellEnd"/>
      <w:r w:rsidRPr="001C2998">
        <w:t xml:space="preserv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14:paraId="59120E66" w14:textId="77777777" w:rsidR="004330C5" w:rsidRDefault="004330C5" w:rsidP="00ED6709">
      <w:pPr>
        <w:pStyle w:val="Heading2"/>
      </w:pPr>
      <w:bookmarkStart w:id="138" w:name="_Toc195665198"/>
      <w:r w:rsidRPr="004330C5">
        <w:t>Collectivism I</w:t>
      </w:r>
      <w:bookmarkEnd w:id="138"/>
    </w:p>
    <w:p w14:paraId="24BF3EBD" w14:textId="77777777" w:rsidR="004330C5" w:rsidRDefault="004330C5" w:rsidP="00646123">
      <w:r w:rsidRPr="001C2998">
        <w:t>Japan can have a very collectivist culture at times, however this is more of a middle of the road rating. On their Geert-</w:t>
      </w:r>
      <w:proofErr w:type="spellStart"/>
      <w:r w:rsidRPr="001C2998">
        <w:t>Hofste</w:t>
      </w:r>
      <w:r>
        <w:t>de</w:t>
      </w:r>
      <w:proofErr w:type="spellEnd"/>
      <w:r>
        <w:t xml:space="preserv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14:paraId="57D6B0C6" w14:textId="77777777" w:rsidR="004330C5" w:rsidRDefault="004330C5" w:rsidP="00ED6709">
      <w:pPr>
        <w:pStyle w:val="Heading2"/>
      </w:pPr>
      <w:bookmarkStart w:id="139" w:name="_Toc195665199"/>
      <w:r w:rsidRPr="004330C5">
        <w:t>Collectivism II</w:t>
      </w:r>
      <w:bookmarkEnd w:id="139"/>
    </w:p>
    <w:p w14:paraId="62488D25" w14:textId="77777777"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14:paraId="145BAFE4" w14:textId="77777777" w:rsidR="004330C5" w:rsidRDefault="004330C5" w:rsidP="00ED6709">
      <w:pPr>
        <w:pStyle w:val="Heading2"/>
      </w:pPr>
      <w:bookmarkStart w:id="140" w:name="_Toc195665200"/>
      <w:r w:rsidRPr="004330C5">
        <w:t>Gender Egalitarianism</w:t>
      </w:r>
      <w:bookmarkEnd w:id="140"/>
    </w:p>
    <w:p w14:paraId="1C778370" w14:textId="77777777"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14:paraId="2FFA2FB6" w14:textId="77777777" w:rsidR="004330C5" w:rsidRDefault="004330C5" w:rsidP="00ED6709">
      <w:pPr>
        <w:pStyle w:val="Heading2"/>
      </w:pPr>
      <w:bookmarkStart w:id="141" w:name="_Toc195665201"/>
      <w:r w:rsidRPr="004330C5">
        <w:lastRenderedPageBreak/>
        <w:t>Assertiveness</w:t>
      </w:r>
      <w:bookmarkEnd w:id="141"/>
    </w:p>
    <w:p w14:paraId="2C0532A8" w14:textId="77777777"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14:paraId="5E753331" w14:textId="77777777" w:rsidR="004330C5" w:rsidRPr="004330C5" w:rsidRDefault="004330C5" w:rsidP="00ED6709">
      <w:pPr>
        <w:pStyle w:val="Heading2"/>
      </w:pPr>
      <w:bookmarkStart w:id="142" w:name="_Toc195665202"/>
      <w:r w:rsidRPr="004330C5">
        <w:t>Future Orientation</w:t>
      </w:r>
      <w:bookmarkEnd w:id="142"/>
    </w:p>
    <w:p w14:paraId="5139C8AC" w14:textId="77777777"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14:paraId="30D46193" w14:textId="77777777" w:rsidR="004330C5" w:rsidRDefault="004330C5" w:rsidP="00ED6709">
      <w:pPr>
        <w:pStyle w:val="Heading2"/>
      </w:pPr>
      <w:bookmarkStart w:id="143" w:name="_Toc195663394"/>
      <w:bookmarkStart w:id="144" w:name="_Toc195665203"/>
      <w:r>
        <w:t>Performance Orientation</w:t>
      </w:r>
      <w:bookmarkEnd w:id="143"/>
      <w:bookmarkEnd w:id="144"/>
    </w:p>
    <w:p w14:paraId="5EB01E3D" w14:textId="77777777"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14:paraId="25850232" w14:textId="77777777" w:rsidR="004330C5" w:rsidRDefault="004330C5" w:rsidP="00ED6709">
      <w:pPr>
        <w:pStyle w:val="Heading2"/>
      </w:pPr>
      <w:bookmarkStart w:id="145" w:name="_Toc195663395"/>
      <w:bookmarkStart w:id="146" w:name="_Toc195665204"/>
      <w:r>
        <w:t>Humane Orientation</w:t>
      </w:r>
      <w:bookmarkEnd w:id="145"/>
      <w:bookmarkEnd w:id="146"/>
    </w:p>
    <w:p w14:paraId="7AB2118D" w14:textId="77777777"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proofErr w:type="spellStart"/>
      <w:r w:rsidRPr="002F4852">
        <w:t>Hofstede</w:t>
      </w:r>
      <w:proofErr w:type="spellEnd"/>
      <w:r>
        <w:t>)</w:t>
      </w:r>
      <w:r w:rsidRPr="001C2998">
        <w:t>.</w:t>
      </w:r>
      <w:r w:rsidRPr="001C2998">
        <w:rPr>
          <w:rFonts w:ascii="Times" w:hAnsi="Times"/>
          <w:sz w:val="27"/>
          <w:szCs w:val="27"/>
        </w:rPr>
        <w:br/>
      </w:r>
    </w:p>
    <w:p w14:paraId="1C5842D0" w14:textId="77777777" w:rsidR="004330C5" w:rsidRPr="007240BA" w:rsidRDefault="004330C5" w:rsidP="00646123"/>
    <w:p w14:paraId="0107F152" w14:textId="77777777" w:rsidR="004330C5" w:rsidRDefault="004330C5" w:rsidP="00646123"/>
    <w:p w14:paraId="28C17C68" w14:textId="77777777" w:rsidR="004330C5" w:rsidRPr="007240BA" w:rsidRDefault="004330C5" w:rsidP="00646123"/>
    <w:p w14:paraId="21CE5C4E" w14:textId="77777777"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14:paraId="04B7D5FF" w14:textId="77777777" w:rsidR="004330C5" w:rsidRPr="001C2998" w:rsidRDefault="004330C5" w:rsidP="00646123">
      <w:pPr>
        <w:rPr>
          <w:rFonts w:ascii="Times" w:hAnsi="Times"/>
          <w:sz w:val="27"/>
          <w:szCs w:val="27"/>
        </w:rPr>
      </w:pPr>
      <w:r w:rsidRPr="001C2998">
        <w:lastRenderedPageBreak/>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lastRenderedPageBreak/>
        <w:drawing>
          <wp:inline distT="0" distB="0" distL="0" distR="0" wp14:anchorId="7975F965" wp14:editId="3DEDA322">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lastRenderedPageBreak/>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proofErr w:type="gramStart"/>
      <w:r w:rsidRPr="001C2998">
        <w:rPr>
          <w:i/>
          <w:iCs/>
        </w:rPr>
        <w:t>World Values Survey</w:t>
      </w:r>
      <w:r w:rsidRPr="001C2998">
        <w:t>.</w:t>
      </w:r>
      <w:proofErr w:type="gramEnd"/>
      <w:r w:rsidRPr="001C2998">
        <w:t xml:space="preserve"> </w:t>
      </w:r>
      <w:proofErr w:type="gramStart"/>
      <w:r w:rsidRPr="001C2998">
        <w:t>World Values Survey, June-July 2009.</w:t>
      </w:r>
      <w:proofErr w:type="gramEnd"/>
      <w:r w:rsidRPr="001C2998">
        <w:t xml:space="preserve"> Web. 10 Apr. 2012. &lt;http://www.wvsevsdb.com/wvs/WVSData.jsp&gt;.</w:t>
      </w:r>
    </w:p>
    <w:p w14:paraId="1B995591" w14:textId="77777777" w:rsidR="004330C5" w:rsidRDefault="004330C5" w:rsidP="00646123"/>
    <w:p w14:paraId="6474672A" w14:textId="77777777"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14:paraId="60A6A364" w14:textId="77777777" w:rsidR="004330C5" w:rsidRPr="001C2998" w:rsidRDefault="004330C5" w:rsidP="00646123">
      <w:pPr>
        <w:rPr>
          <w:rFonts w:ascii="Times" w:hAnsi="Times"/>
          <w:sz w:val="20"/>
          <w:szCs w:val="20"/>
        </w:rPr>
      </w:pPr>
      <w:r w:rsidRPr="001C2998">
        <w:rPr>
          <w:rFonts w:ascii="Times" w:hAnsi="Times"/>
          <w:sz w:val="27"/>
          <w:szCs w:val="27"/>
        </w:rPr>
        <w:br/>
      </w:r>
      <w:r w:rsidRPr="001C2998">
        <w:t>The scope of work that NGOs are doing is growing in Japan. In the past, there was a large government reliance to provide foreign aid. More recently, there has been a question by Japan’s citizens and political parties of the potential for corruption, causing a shift towards NGO’s.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14:paraId="73D70F7D" w14:textId="77777777" w:rsidR="004330C5" w:rsidRPr="000B4400" w:rsidRDefault="004330C5" w:rsidP="00646123"/>
    <w:p w14:paraId="1C7A1849" w14:textId="77777777" w:rsidR="004330C5" w:rsidRPr="001E365E" w:rsidRDefault="004330C5" w:rsidP="00646123">
      <w:pPr>
        <w:pStyle w:val="BodyTextIndent"/>
      </w:pPr>
    </w:p>
    <w:p w14:paraId="13027553" w14:textId="77777777" w:rsidR="004330C5" w:rsidRPr="001E365E" w:rsidRDefault="004330C5" w:rsidP="00646123">
      <w:pPr>
        <w:pStyle w:val="Heading1"/>
      </w:pPr>
      <w:bookmarkStart w:id="147" w:name="_Toc195663396"/>
      <w:bookmarkStart w:id="148" w:name="_Toc195665205"/>
      <w:r w:rsidRPr="001E365E">
        <w:lastRenderedPageBreak/>
        <w:t>2.8) Nonverbal Communication - Corey</w:t>
      </w:r>
      <w:bookmarkEnd w:id="147"/>
      <w:bookmarkEnd w:id="148"/>
    </w:p>
    <w:p w14:paraId="605BAB98" w14:textId="77777777" w:rsidR="004330C5" w:rsidRPr="001E365E" w:rsidRDefault="004330C5" w:rsidP="00646123">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14:paraId="37D2DA22" w14:textId="77777777" w:rsidR="004330C5" w:rsidRDefault="004330C5" w:rsidP="00646123">
      <w:pPr>
        <w:pStyle w:val="Heading1"/>
      </w:pPr>
      <w:bookmarkStart w:id="149" w:name="_Toc195663397"/>
      <w:bookmarkStart w:id="150" w:name="_Toc195665206"/>
      <w:r>
        <w:t>2.10) Ting-Toomey’s Four Verbal Communication Styles – Jeff – NOT DONE</w:t>
      </w:r>
      <w:bookmarkEnd w:id="149"/>
      <w:bookmarkEnd w:id="150"/>
    </w:p>
    <w:p w14:paraId="2F07241E" w14:textId="77777777" w:rsidR="004330C5" w:rsidRDefault="004330C5" w:rsidP="00646123">
      <w:r w:rsidRPr="00417E07">
        <w:t>(Direct/Indirect, Instrumental/Affective, Elaborate/Succinct, Personal/Contextual style)</w:t>
      </w:r>
    </w:p>
    <w:p w14:paraId="40015D9A" w14:textId="77777777" w:rsidR="004330C5" w:rsidRDefault="004330C5" w:rsidP="00646123">
      <w:r>
        <w:t>Don’t have my book currently! This part is coming soon!</w:t>
      </w:r>
    </w:p>
    <w:p w14:paraId="0F70BA76" w14:textId="77777777" w:rsidR="004330C5" w:rsidRPr="001C2998" w:rsidRDefault="004330C5" w:rsidP="00646123">
      <w:pPr>
        <w:pStyle w:val="Heading1"/>
      </w:pPr>
      <w:bookmarkStart w:id="151" w:name="_Toc195663398"/>
      <w:bookmarkStart w:id="152" w:name="_Toc195665207"/>
      <w:r>
        <w:t xml:space="preserve">2.11) </w:t>
      </w:r>
      <w:r w:rsidRPr="001C2998">
        <w:t>Ethics &amp; Social Responsibility</w:t>
      </w:r>
      <w:r>
        <w:t xml:space="preserve"> – Lazar – NOT DONE</w:t>
      </w:r>
      <w:bookmarkEnd w:id="151"/>
      <w:bookmarkEnd w:id="152"/>
    </w:p>
    <w:p w14:paraId="72ADE85A" w14:textId="77777777" w:rsidR="004330C5" w:rsidRDefault="004330C5" w:rsidP="00646123"/>
    <w:p w14:paraId="14B7BA56" w14:textId="77777777" w:rsidR="004330C5" w:rsidRPr="001E365E" w:rsidRDefault="004330C5" w:rsidP="00646123">
      <w:pPr>
        <w:pStyle w:val="Heading1"/>
      </w:pPr>
      <w:bookmarkStart w:id="153" w:name="_Toc195663399"/>
      <w:bookmarkStart w:id="154" w:name="_Toc195665208"/>
      <w:r w:rsidRPr="001E365E">
        <w:lastRenderedPageBreak/>
        <w:t>2.12) Negotiation and Conflict Styles - Corey</w:t>
      </w:r>
      <w:bookmarkEnd w:id="153"/>
      <w:bookmarkEnd w:id="154"/>
    </w:p>
    <w:p w14:paraId="67742F9C" w14:textId="77777777" w:rsidR="004330C5" w:rsidRPr="001E365E" w:rsidRDefault="004330C5" w:rsidP="00ED6709">
      <w:pPr>
        <w:pStyle w:val="Heading2"/>
      </w:pPr>
      <w:bookmarkStart w:id="155" w:name="_Toc195663400"/>
      <w:bookmarkStart w:id="156" w:name="_Toc195665209"/>
      <w:r w:rsidRPr="001E365E">
        <w:t>Negotiation</w:t>
      </w:r>
      <w:bookmarkEnd w:id="155"/>
      <w:bookmarkEnd w:id="156"/>
    </w:p>
    <w:p w14:paraId="6F53609D" w14:textId="77777777"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14:paraId="6CAE6B48" w14:textId="77777777" w:rsidR="004330C5" w:rsidRPr="001E365E" w:rsidRDefault="004330C5" w:rsidP="00ED6709">
      <w:pPr>
        <w:pStyle w:val="Heading2"/>
      </w:pPr>
      <w:bookmarkStart w:id="157" w:name="_Toc195663401"/>
      <w:bookmarkStart w:id="158" w:name="_Toc195665210"/>
      <w:r w:rsidRPr="001E365E">
        <w:t>Conflict Styles</w:t>
      </w:r>
      <w:bookmarkEnd w:id="157"/>
      <w:bookmarkEnd w:id="158"/>
    </w:p>
    <w:p w14:paraId="7A5699EC" w14:textId="77777777"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14:paraId="675BDACF" w14:textId="77777777" w:rsidR="004330C5" w:rsidRDefault="004330C5" w:rsidP="00646123"/>
    <w:p w14:paraId="49E61C94" w14:textId="77777777" w:rsidR="004330C5" w:rsidRDefault="004330C5" w:rsidP="00646123">
      <w:pPr>
        <w:pStyle w:val="Heading1"/>
      </w:pPr>
      <w:bookmarkStart w:id="159" w:name="_Toc195663402"/>
      <w:bookmarkStart w:id="160" w:name="_Toc195665211"/>
      <w:r>
        <w:lastRenderedPageBreak/>
        <w:t xml:space="preserve">2.13) </w:t>
      </w:r>
      <w:r w:rsidRPr="007C3091">
        <w:t>How U</w:t>
      </w:r>
      <w:r>
        <w:t>.</w:t>
      </w:r>
      <w:r w:rsidRPr="007C3091">
        <w:t>S</w:t>
      </w:r>
      <w:r>
        <w:t>. Culture Is V</w:t>
      </w:r>
      <w:r w:rsidRPr="007C3091">
        <w:t>iewed</w:t>
      </w:r>
      <w:r>
        <w:t xml:space="preserve"> - Jeff</w:t>
      </w:r>
      <w:bookmarkEnd w:id="159"/>
      <w:bookmarkEnd w:id="160"/>
    </w:p>
    <w:p w14:paraId="1BE32A64" w14:textId="77777777"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14:paraId="74DE02E2" w14:textId="77777777"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14:paraId="0421A007" w14:textId="77777777"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14:paraId="1904CCD7" w14:textId="77777777"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14:paraId="68331298" w14:textId="77777777"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14:paraId="0A5D3DCB" w14:textId="77777777" w:rsidR="004330C5" w:rsidRDefault="004330C5" w:rsidP="00646123">
      <w:pPr>
        <w:pStyle w:val="Heading1"/>
      </w:pPr>
      <w:bookmarkStart w:id="161" w:name="_Toc195663403"/>
      <w:bookmarkStart w:id="162" w:name="_Toc195665212"/>
      <w:r>
        <w:lastRenderedPageBreak/>
        <w:t>2.15) Japanese Proverbs – Jeff</w:t>
      </w:r>
      <w:bookmarkEnd w:id="161"/>
      <w:bookmarkEnd w:id="162"/>
    </w:p>
    <w:p w14:paraId="36184FCA" w14:textId="77777777"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fldChar w:fldCharType="begin"/>
          </w:r>
          <w:r>
            <w:instrText xml:space="preserve"> CITATION Jap122 \l 1033 </w:instrText>
          </w:r>
          <w:r>
            <w:fldChar w:fldCharType="separate"/>
          </w:r>
          <w:r>
            <w:rPr>
              <w:noProof/>
            </w:rPr>
            <w:t xml:space="preserve"> </w:t>
          </w:r>
          <w:r w:rsidRPr="004330C5">
            <w:rPr>
              <w:noProof/>
            </w:rPr>
            <w:t>(Japanese Proverbs)</w:t>
          </w:r>
          <w:r>
            <w:rPr>
              <w:noProof/>
            </w:rPr>
            <w:fldChar w:fldCharType="end"/>
          </w:r>
        </w:sdtContent>
      </w:sdt>
      <w:r>
        <w:t>.</w:t>
      </w:r>
    </w:p>
    <w:p w14:paraId="5DB9D751" w14:textId="77777777" w:rsidR="004330C5" w:rsidRDefault="004330C5" w:rsidP="00ED6709">
      <w:pPr>
        <w:pStyle w:val="Heading2"/>
      </w:pPr>
      <w:bookmarkStart w:id="163" w:name="_Toc195663404"/>
      <w:bookmarkStart w:id="164" w:name="_Toc195665213"/>
      <w:proofErr w:type="spellStart"/>
      <w:r w:rsidRPr="0040482E">
        <w:t>Deru</w:t>
      </w:r>
      <w:proofErr w:type="spellEnd"/>
      <w:r w:rsidRPr="0040482E">
        <w:t xml:space="preserve"> </w:t>
      </w:r>
      <w:proofErr w:type="spellStart"/>
      <w:r w:rsidRPr="0040482E">
        <w:t>kui</w:t>
      </w:r>
      <w:proofErr w:type="spellEnd"/>
      <w:r w:rsidRPr="0040482E">
        <w:t xml:space="preserve"> </w:t>
      </w:r>
      <w:proofErr w:type="spellStart"/>
      <w:proofErr w:type="gramStart"/>
      <w:r w:rsidRPr="0040482E">
        <w:t>wa</w:t>
      </w:r>
      <w:proofErr w:type="spellEnd"/>
      <w:proofErr w:type="gramEnd"/>
      <w:r>
        <w:t xml:space="preserve"> </w:t>
      </w:r>
      <w:proofErr w:type="spellStart"/>
      <w:r w:rsidRPr="0040482E">
        <w:t>utareru</w:t>
      </w:r>
      <w:bookmarkEnd w:id="163"/>
      <w:bookmarkEnd w:id="164"/>
      <w:proofErr w:type="spellEnd"/>
    </w:p>
    <w:p w14:paraId="3D861D96" w14:textId="77777777" w:rsidR="004330C5" w:rsidRDefault="004330C5" w:rsidP="00646123">
      <w:r w:rsidRPr="00CD7C62">
        <w:rPr>
          <w:b/>
        </w:rPr>
        <w:t>Literally:</w:t>
      </w:r>
      <w:r>
        <w:t xml:space="preserve"> The stake that sticks out gets hammered down</w:t>
      </w:r>
    </w:p>
    <w:p w14:paraId="5D29D131" w14:textId="77777777" w:rsidR="004330C5" w:rsidRDefault="004330C5" w:rsidP="00646123">
      <w:r>
        <w:t>This is a fascinating look into Japanese culture and reflects the attitude of oneness that permeates it. To stick out is considered bad form</w:t>
      </w:r>
    </w:p>
    <w:p w14:paraId="284B2C81" w14:textId="77777777" w:rsidR="004330C5" w:rsidRDefault="004330C5" w:rsidP="00ED6709">
      <w:pPr>
        <w:pStyle w:val="Heading2"/>
      </w:pPr>
      <w:bookmarkStart w:id="165" w:name="_Toc195663405"/>
      <w:bookmarkStart w:id="166" w:name="_Toc195665214"/>
      <w:proofErr w:type="spellStart"/>
      <w:r>
        <w:t>Koketsu</w:t>
      </w:r>
      <w:proofErr w:type="spellEnd"/>
      <w:r>
        <w:t xml:space="preserve"> </w:t>
      </w:r>
      <w:proofErr w:type="spellStart"/>
      <w:proofErr w:type="gramStart"/>
      <w:r>
        <w:t>ni</w:t>
      </w:r>
      <w:proofErr w:type="spellEnd"/>
      <w:proofErr w:type="gramEnd"/>
      <w:r>
        <w:t xml:space="preserve"> </w:t>
      </w:r>
      <w:proofErr w:type="spellStart"/>
      <w:r>
        <w:t>irazunba</w:t>
      </w:r>
      <w:proofErr w:type="spellEnd"/>
      <w:r>
        <w:t xml:space="preserve"> </w:t>
      </w:r>
      <w:proofErr w:type="spellStart"/>
      <w:r>
        <w:t>koji</w:t>
      </w:r>
      <w:proofErr w:type="spellEnd"/>
      <w:r>
        <w:t xml:space="preserve"> </w:t>
      </w:r>
      <w:proofErr w:type="spellStart"/>
      <w:r>
        <w:t>wo</w:t>
      </w:r>
      <w:proofErr w:type="spellEnd"/>
      <w:r>
        <w:t xml:space="preserve"> </w:t>
      </w:r>
      <w:proofErr w:type="spellStart"/>
      <w:r>
        <w:t>ezu</w:t>
      </w:r>
      <w:bookmarkEnd w:id="165"/>
      <w:bookmarkEnd w:id="166"/>
      <w:proofErr w:type="spellEnd"/>
    </w:p>
    <w:p w14:paraId="66F71353" w14:textId="77777777" w:rsidR="004330C5" w:rsidRDefault="004330C5" w:rsidP="00646123">
      <w:r w:rsidRPr="00CD7C62">
        <w:rPr>
          <w:b/>
        </w:rPr>
        <w:t>Literally:</w:t>
      </w:r>
      <w:r>
        <w:t xml:space="preserve"> If you do not enter the tiger’s cave, you will not catch its cub.</w:t>
      </w:r>
    </w:p>
    <w:p w14:paraId="2FAD356A" w14:textId="77777777" w:rsidR="004330C5" w:rsidRDefault="004330C5" w:rsidP="00646123">
      <w:r>
        <w:t>This means that if one doesn’t take risks one cannot succeed.</w:t>
      </w:r>
    </w:p>
    <w:p w14:paraId="22E6EA51" w14:textId="77777777" w:rsidR="004330C5" w:rsidRDefault="004330C5" w:rsidP="00ED6709">
      <w:pPr>
        <w:pStyle w:val="Heading2"/>
      </w:pPr>
      <w:bookmarkStart w:id="167" w:name="_Toc195663406"/>
      <w:bookmarkStart w:id="168" w:name="_Toc195665215"/>
      <w:proofErr w:type="spellStart"/>
      <w:r>
        <w:t>Saru</w:t>
      </w:r>
      <w:proofErr w:type="spellEnd"/>
      <w:r>
        <w:t xml:space="preserve"> </w:t>
      </w:r>
      <w:proofErr w:type="spellStart"/>
      <w:r>
        <w:t>mo</w:t>
      </w:r>
      <w:proofErr w:type="spellEnd"/>
      <w:r>
        <w:t xml:space="preserve"> </w:t>
      </w:r>
      <w:proofErr w:type="spellStart"/>
      <w:r>
        <w:t>ki</w:t>
      </w:r>
      <w:proofErr w:type="spellEnd"/>
      <w:r>
        <w:t xml:space="preserve"> </w:t>
      </w:r>
      <w:proofErr w:type="spellStart"/>
      <w:r>
        <w:t>kara</w:t>
      </w:r>
      <w:proofErr w:type="spellEnd"/>
      <w:r>
        <w:t xml:space="preserve"> </w:t>
      </w:r>
      <w:proofErr w:type="spellStart"/>
      <w:r>
        <w:t>ochiru</w:t>
      </w:r>
      <w:bookmarkEnd w:id="167"/>
      <w:bookmarkEnd w:id="168"/>
      <w:proofErr w:type="spellEnd"/>
    </w:p>
    <w:p w14:paraId="0FB7F1DB" w14:textId="77777777" w:rsidR="004330C5" w:rsidRDefault="004330C5" w:rsidP="00646123">
      <w:r w:rsidRPr="00CD7C62">
        <w:rPr>
          <w:b/>
        </w:rPr>
        <w:t>Literally:</w:t>
      </w:r>
      <w:r>
        <w:t xml:space="preserve"> Even monkeys fall from trees.</w:t>
      </w:r>
    </w:p>
    <w:p w14:paraId="1EC61C87" w14:textId="77777777" w:rsidR="004330C5" w:rsidRDefault="004330C5" w:rsidP="00646123">
      <w:r>
        <w:t>This means that even someone very skilled in a certain activity fails from time to time.</w:t>
      </w:r>
    </w:p>
    <w:p w14:paraId="314122D6" w14:textId="77777777" w:rsidR="004330C5" w:rsidRDefault="004330C5" w:rsidP="00ED6709">
      <w:pPr>
        <w:pStyle w:val="Heading2"/>
      </w:pPr>
      <w:bookmarkStart w:id="169" w:name="_Toc195663407"/>
      <w:bookmarkStart w:id="170" w:name="_Toc195665216"/>
      <w:proofErr w:type="spellStart"/>
      <w:r>
        <w:t>Kaeru</w:t>
      </w:r>
      <w:proofErr w:type="spellEnd"/>
      <w:r>
        <w:t xml:space="preserve"> no </w:t>
      </w:r>
      <w:proofErr w:type="spellStart"/>
      <w:proofErr w:type="gramStart"/>
      <w:r>
        <w:t>ko</w:t>
      </w:r>
      <w:proofErr w:type="spellEnd"/>
      <w:proofErr w:type="gramEnd"/>
      <w:r>
        <w:t xml:space="preserve"> </w:t>
      </w:r>
      <w:proofErr w:type="spellStart"/>
      <w:r>
        <w:t>wa</w:t>
      </w:r>
      <w:proofErr w:type="spellEnd"/>
      <w:r>
        <w:t xml:space="preserve"> </w:t>
      </w:r>
      <w:proofErr w:type="spellStart"/>
      <w:r>
        <w:t>kaeru</w:t>
      </w:r>
      <w:bookmarkEnd w:id="169"/>
      <w:bookmarkEnd w:id="170"/>
      <w:proofErr w:type="spellEnd"/>
    </w:p>
    <w:p w14:paraId="2AE243A2" w14:textId="77777777" w:rsidR="004330C5" w:rsidRDefault="004330C5" w:rsidP="00646123">
      <w:r w:rsidRPr="00CD7C62">
        <w:rPr>
          <w:b/>
        </w:rPr>
        <w:t>Literally:</w:t>
      </w:r>
      <w:r>
        <w:t xml:space="preserve"> Child of a frog is a frog.</w:t>
      </w:r>
    </w:p>
    <w:p w14:paraId="45497A2A" w14:textId="77777777" w:rsidR="004330C5" w:rsidRDefault="004330C5" w:rsidP="00646123">
      <w:r>
        <w:t>Similar to the American expression, “The apple doesn’t fall far from the tree” meaning that one can’t escape ones heritage. This is an important concept in Japan because much is placed on who you parents are.</w:t>
      </w:r>
    </w:p>
    <w:p w14:paraId="2EE06EB5" w14:textId="77777777" w:rsidR="004330C5" w:rsidRDefault="004330C5" w:rsidP="00ED6709">
      <w:pPr>
        <w:pStyle w:val="Heading2"/>
      </w:pPr>
      <w:bookmarkStart w:id="171" w:name="_Toc195663408"/>
      <w:bookmarkStart w:id="172" w:name="_Toc195665217"/>
      <w:proofErr w:type="spellStart"/>
      <w:r>
        <w:lastRenderedPageBreak/>
        <w:t>Nito</w:t>
      </w:r>
      <w:proofErr w:type="spellEnd"/>
      <w:r>
        <w:t xml:space="preserve"> woo u mono </w:t>
      </w:r>
      <w:proofErr w:type="spellStart"/>
      <w:proofErr w:type="gramStart"/>
      <w:r>
        <w:t>wa</w:t>
      </w:r>
      <w:proofErr w:type="spellEnd"/>
      <w:proofErr w:type="gramEnd"/>
      <w:r>
        <w:t xml:space="preserve"> </w:t>
      </w:r>
      <w:proofErr w:type="spellStart"/>
      <w:r>
        <w:t>itto</w:t>
      </w:r>
      <w:proofErr w:type="spellEnd"/>
      <w:r>
        <w:t xml:space="preserve"> </w:t>
      </w:r>
      <w:proofErr w:type="spellStart"/>
      <w:r>
        <w:t>wo</w:t>
      </w:r>
      <w:proofErr w:type="spellEnd"/>
      <w:r>
        <w:t xml:space="preserve"> </w:t>
      </w:r>
      <w:proofErr w:type="spellStart"/>
      <w:r>
        <w:t>mo</w:t>
      </w:r>
      <w:proofErr w:type="spellEnd"/>
      <w:r>
        <w:t xml:space="preserve"> </w:t>
      </w:r>
      <w:proofErr w:type="spellStart"/>
      <w:r>
        <w:t>ezu</w:t>
      </w:r>
      <w:bookmarkEnd w:id="171"/>
      <w:bookmarkEnd w:id="172"/>
      <w:proofErr w:type="spellEnd"/>
    </w:p>
    <w:p w14:paraId="7303DA3C" w14:textId="77777777" w:rsidR="004330C5" w:rsidRDefault="004330C5" w:rsidP="00646123">
      <w:r w:rsidRPr="00CD7C62">
        <w:rPr>
          <w:b/>
        </w:rPr>
        <w:t>Literally:</w:t>
      </w:r>
      <w:r>
        <w:t xml:space="preserve"> One who chases after two hares won’t catch even one.</w:t>
      </w:r>
    </w:p>
    <w:p w14:paraId="75D830BF" w14:textId="77777777" w:rsidR="004330C5" w:rsidRDefault="004330C5" w:rsidP="00646123">
      <w:r>
        <w:t>This saying is about focus. If one doesn’t focus on a single goal, nothing will be accomplished.</w:t>
      </w:r>
    </w:p>
    <w:p w14:paraId="01D30075" w14:textId="77777777" w:rsidR="004330C5" w:rsidRDefault="004330C5" w:rsidP="00646123">
      <w:pPr>
        <w:pStyle w:val="Heading1"/>
      </w:pPr>
      <w:bookmarkStart w:id="173" w:name="_Toc195663409"/>
      <w:bookmarkStart w:id="174" w:name="_Toc195665218"/>
      <w:r>
        <w:t>2.16) Japanese Current Events - Jeff</w:t>
      </w:r>
      <w:bookmarkEnd w:id="173"/>
      <w:bookmarkEnd w:id="174"/>
    </w:p>
    <w:p w14:paraId="16C53FBB" w14:textId="77777777"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14:paraId="282A9765" w14:textId="77777777"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fldChar w:fldCharType="begin"/>
          </w:r>
          <w:r>
            <w:instrText xml:space="preserve"> CITATION Jai12 \l 1033 </w:instrText>
          </w:r>
          <w:r>
            <w:fldChar w:fldCharType="separate"/>
          </w:r>
          <w:r>
            <w:rPr>
              <w:noProof/>
            </w:rPr>
            <w:t xml:space="preserve"> </w:t>
          </w:r>
          <w:r w:rsidRPr="004330C5">
            <w:rPr>
              <w:noProof/>
            </w:rPr>
            <w:t>(Crawford, 2012)</w:t>
          </w:r>
          <w:r>
            <w:rPr>
              <w:noProof/>
            </w:rPr>
            <w:fldChar w:fldCharType="end"/>
          </w:r>
        </w:sdtContent>
      </w:sdt>
      <w:r>
        <w:t>.</w:t>
      </w:r>
    </w:p>
    <w:p w14:paraId="04FEB97D" w14:textId="77777777"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fldChar w:fldCharType="begin"/>
          </w:r>
          <w:r>
            <w:instrText xml:space="preserve"> CITATION Sar12 \l 1033 </w:instrText>
          </w:r>
          <w:r>
            <w:fldChar w:fldCharType="separate"/>
          </w:r>
          <w:r>
            <w:rPr>
              <w:noProof/>
            </w:rPr>
            <w:t xml:space="preserve"> </w:t>
          </w:r>
          <w:r w:rsidRPr="004330C5">
            <w:rPr>
              <w:noProof/>
            </w:rPr>
            <w:t>(Turner, 2012)</w:t>
          </w:r>
          <w:r>
            <w:rPr>
              <w:noProof/>
            </w:rPr>
            <w:fldChar w:fldCharType="end"/>
          </w:r>
        </w:sdtContent>
      </w:sdt>
      <w:r>
        <w:t>.</w:t>
      </w:r>
    </w:p>
    <w:p w14:paraId="3B1EA1F0" w14:textId="77777777" w:rsidR="004330C5" w:rsidRDefault="004330C5" w:rsidP="00646123">
      <w:pPr>
        <w:pStyle w:val="Heading1"/>
      </w:pPr>
      <w:bookmarkStart w:id="175" w:name="_Toc195663410"/>
      <w:bookmarkStart w:id="176" w:name="_Toc195665219"/>
      <w:r>
        <w:lastRenderedPageBreak/>
        <w:t>2.17) NGOs &amp; Nonprofits – Lazar – NOT DONE</w:t>
      </w:r>
      <w:bookmarkEnd w:id="175"/>
      <w:bookmarkEnd w:id="176"/>
    </w:p>
    <w:p w14:paraId="21375080" w14:textId="77777777" w:rsidR="004330C5" w:rsidRPr="004517F5" w:rsidRDefault="004330C5" w:rsidP="00646123">
      <w:pPr>
        <w:pStyle w:val="Heading1"/>
      </w:pPr>
      <w:bookmarkStart w:id="177" w:name="_Toc195663411"/>
      <w:bookmarkStart w:id="178" w:name="_Toc195665220"/>
      <w:r>
        <w:t xml:space="preserve">2.18) </w:t>
      </w:r>
      <w:r w:rsidRPr="004517F5">
        <w:t>Relevant Employment Laws</w:t>
      </w:r>
      <w:r>
        <w:t xml:space="preserve"> – Jeff</w:t>
      </w:r>
      <w:bookmarkEnd w:id="177"/>
      <w:bookmarkEnd w:id="178"/>
      <w:r>
        <w:t xml:space="preserve"> </w:t>
      </w:r>
    </w:p>
    <w:p w14:paraId="62180FF2" w14:textId="77777777" w:rsidR="004330C5" w:rsidRDefault="004330C5" w:rsidP="00646123">
      <w:r>
        <w:t xml:space="preserve">The Labor Standards Act of 1947 set the majority of the standards for working conditions now experienced in Japan. The act has been amended numerous times, most recently in 2003. </w:t>
      </w:r>
    </w:p>
    <w:p w14:paraId="5028A1C3" w14:textId="77777777"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14:paraId="41D2906E" w14:textId="77777777"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14:paraId="45FB9697" w14:textId="77777777" w:rsidR="004330C5" w:rsidRDefault="004330C5" w:rsidP="00646123">
      <w:r>
        <w:t>The Labor Standards Act also provides for paid annual leave after six months of service and minimums correspond to seniority</w:t>
      </w:r>
      <w:sdt>
        <w:sdtPr>
          <w:id w:val="63837168"/>
          <w:citation/>
        </w:sdtPr>
        <w:sdtContent>
          <w:r>
            <w:fldChar w:fldCharType="begin"/>
          </w:r>
          <w:r>
            <w:instrText xml:space="preserve"> CITATION Law12 \l 1033 </w:instrText>
          </w:r>
          <w:r>
            <w:fldChar w:fldCharType="separate"/>
          </w:r>
          <w:r>
            <w:rPr>
              <w:noProof/>
            </w:rPr>
            <w:t xml:space="preserve"> </w:t>
          </w:r>
          <w:r w:rsidRPr="004330C5">
            <w:rPr>
              <w:noProof/>
            </w:rPr>
            <w:t>(Law)</w:t>
          </w:r>
          <w:r>
            <w:rPr>
              <w:noProof/>
            </w:rPr>
            <w:fldChar w:fldCharType="end"/>
          </w:r>
        </w:sdtContent>
      </w:sdt>
      <w:r>
        <w:t>.</w:t>
      </w:r>
    </w:p>
    <w:p w14:paraId="5FCCF565" w14:textId="77777777" w:rsidR="004330C5" w:rsidRDefault="004330C5" w:rsidP="00646123">
      <w:pPr>
        <w:pStyle w:val="Heading1"/>
      </w:pPr>
      <w:bookmarkStart w:id="179" w:name="_Toc195663412"/>
      <w:bookmarkStart w:id="180" w:name="_Toc195665221"/>
      <w:proofErr w:type="gramStart"/>
      <w:r>
        <w:t xml:space="preserve">2.19) </w:t>
      </w:r>
      <w:r w:rsidRPr="00C47900">
        <w:t>International Entrepreneurship</w:t>
      </w:r>
      <w:r>
        <w:t xml:space="preserve"> – Jeff – Done –short?</w:t>
      </w:r>
      <w:bookmarkEnd w:id="179"/>
      <w:bookmarkEnd w:id="180"/>
      <w:proofErr w:type="gramEnd"/>
    </w:p>
    <w:p w14:paraId="54EF1C06" w14:textId="77777777" w:rsidR="004330C5" w:rsidRDefault="004330C5" w:rsidP="00646123">
      <w:r>
        <w:t>American fast food chains are becoming increasingly popular in Japan. According to one article, when Japan opened up its first Krispy Kreme, there were hour-long lines for months after</w:t>
      </w:r>
      <w:sdt>
        <w:sdtPr>
          <w:id w:val="63837171"/>
          <w:citation/>
        </w:sdtPr>
        <w:sdtContent>
          <w:r>
            <w:fldChar w:fldCharType="begin"/>
          </w:r>
          <w:r>
            <w:instrText xml:space="preserve"> CITATION Joa \l 1033 </w:instrText>
          </w:r>
          <w:r>
            <w:fldChar w:fldCharType="separate"/>
          </w:r>
          <w:r>
            <w:rPr>
              <w:noProof/>
            </w:rPr>
            <w:t xml:space="preserve"> </w:t>
          </w:r>
          <w:r w:rsidRPr="004330C5">
            <w:rPr>
              <w:noProof/>
            </w:rPr>
            <w:t>(Lutynec)</w:t>
          </w:r>
          <w:r>
            <w:rPr>
              <w:noProof/>
            </w:rPr>
            <w:fldChar w:fldCharType="end"/>
          </w:r>
        </w:sdtContent>
      </w:sdt>
      <w:r>
        <w:t>.</w:t>
      </w:r>
    </w:p>
    <w:p w14:paraId="74130771" w14:textId="77777777" w:rsidR="004330C5" w:rsidRDefault="004330C5" w:rsidP="00646123">
      <w:r>
        <w:lastRenderedPageBreak/>
        <w:t>Most large franchise restaurants that have large international presences can be found in Japan. Also, there are several financial franchises that have spread to Japan, mainly in the insurance industry.</w:t>
      </w:r>
    </w:p>
    <w:p w14:paraId="19115E28" w14:textId="77777777"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fldChar w:fldCharType="begin"/>
          </w:r>
          <w:r>
            <w:instrText xml:space="preserve"> CITATION Aki \l 1033 </w:instrText>
          </w:r>
          <w:r>
            <w:fldChar w:fldCharType="separate"/>
          </w:r>
          <w:r>
            <w:rPr>
              <w:noProof/>
            </w:rPr>
            <w:t xml:space="preserve"> </w:t>
          </w:r>
          <w:r w:rsidRPr="004330C5">
            <w:rPr>
              <w:noProof/>
            </w:rPr>
            <w:t>(Fujita)</w:t>
          </w:r>
          <w:r>
            <w:rPr>
              <w:noProof/>
            </w:rPr>
            <w:fldChar w:fldCharType="end"/>
          </w:r>
        </w:sdtContent>
      </w:sdt>
      <w:r>
        <w:t>.</w:t>
      </w:r>
    </w:p>
    <w:p w14:paraId="4A55F1C8" w14:textId="77777777" w:rsidR="004330C5" w:rsidRDefault="004330C5" w:rsidP="00646123"/>
    <w:p w14:paraId="5E2969E9" w14:textId="77777777" w:rsidR="004330C5" w:rsidRDefault="004330C5" w:rsidP="00646123">
      <w:pPr>
        <w:pStyle w:val="Heading1"/>
      </w:pPr>
      <w:bookmarkStart w:id="181" w:name="_Toc195663413"/>
      <w:bookmarkStart w:id="182" w:name="_Toc195665222"/>
      <w:r>
        <w:t>2.20) TBD – Corey - Must See Places in Japan? – NOT DONE</w:t>
      </w:r>
      <w:bookmarkEnd w:id="181"/>
      <w:bookmarkEnd w:id="182"/>
    </w:p>
    <w:p w14:paraId="75D0EAD4" w14:textId="77777777" w:rsidR="004330C5" w:rsidRDefault="004330C5" w:rsidP="00646123"/>
    <w:p w14:paraId="6ACDC963" w14:textId="77777777" w:rsidR="004330C5" w:rsidRDefault="004330C5" w:rsidP="00646123"/>
    <w:p w14:paraId="73B3DD43" w14:textId="77777777" w:rsidR="004330C5" w:rsidRPr="002F4852" w:rsidRDefault="004330C5" w:rsidP="00646123">
      <w:pPr>
        <w:rPr>
          <w:rFonts w:ascii="Times" w:hAnsi="Times"/>
          <w:sz w:val="20"/>
          <w:szCs w:val="20"/>
        </w:rPr>
      </w:pPr>
      <w:proofErr w:type="spellStart"/>
      <w:r w:rsidRPr="002F4852">
        <w:rPr>
          <w:shd w:val="clear" w:color="auto" w:fill="FFFFFF"/>
        </w:rPr>
        <w:t>Hofstede</w:t>
      </w:r>
      <w:proofErr w:type="spellEnd"/>
      <w:r w:rsidRPr="002F4852">
        <w:rPr>
          <w:shd w:val="clear" w:color="auto" w:fill="FFFFFF"/>
        </w:rPr>
        <w:t>, Geert.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xml:space="preserve">. </w:t>
      </w:r>
      <w:proofErr w:type="spellStart"/>
      <w:r w:rsidRPr="002F4852">
        <w:rPr>
          <w:shd w:val="clear" w:color="auto" w:fill="FFFFFF"/>
        </w:rPr>
        <w:t>Itim</w:t>
      </w:r>
      <w:proofErr w:type="spellEnd"/>
      <w:r w:rsidRPr="002F4852">
        <w:rPr>
          <w:shd w:val="clear" w:color="auto" w:fill="FFFFFF"/>
        </w:rPr>
        <w:t xml:space="preserve"> International. Web. 10 Apr. 2012. &lt;http://geert-hofstede.com/&gt;.</w:t>
      </w:r>
    </w:p>
    <w:p w14:paraId="563C4EBF" w14:textId="77777777" w:rsidR="004330C5" w:rsidRPr="002F4852" w:rsidRDefault="004330C5" w:rsidP="00646123"/>
    <w:p w14:paraId="62A5D585" w14:textId="77777777" w:rsidR="004330C5" w:rsidRPr="001C2998" w:rsidRDefault="004330C5" w:rsidP="00646123"/>
    <w:p w14:paraId="0EFD2AE2" w14:textId="77777777" w:rsidR="004330C5" w:rsidRDefault="004330C5" w:rsidP="00646123">
      <w:r>
        <w:rPr>
          <w:noProof/>
        </w:rPr>
        <w:lastRenderedPageBreak/>
        <w:drawing>
          <wp:inline distT="0" distB="0" distL="0" distR="0" wp14:anchorId="60982A8A" wp14:editId="48A4CC25">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162D23B" w14:textId="77777777" w:rsidR="004330C5" w:rsidRPr="005637C0" w:rsidRDefault="004330C5" w:rsidP="00646123"/>
    <w:p w14:paraId="6727E8C3" w14:textId="77777777" w:rsidR="00810C29" w:rsidRPr="00C6360D" w:rsidRDefault="00810C29" w:rsidP="00646123">
      <w:pPr>
        <w:pStyle w:val="Heading3"/>
      </w:pPr>
    </w:p>
    <w:sdt>
      <w:sdtPr>
        <w:rPr>
          <w:rFonts w:asciiTheme="minorHAnsi" w:hAnsiTheme="minorHAnsi"/>
          <w:color w:val="auto"/>
          <w:sz w:val="24"/>
        </w:rPr>
        <w:id w:val="-1117906340"/>
        <w:docPartObj>
          <w:docPartGallery w:val="Bibliographies"/>
          <w:docPartUnique/>
        </w:docPartObj>
      </w:sdtPr>
      <w:sdtEndPr>
        <w:rPr>
          <w:rFonts w:ascii="Helvetica Light" w:hAnsi="Helvetica Light"/>
        </w:rPr>
      </w:sdtEndPr>
      <w:sdtContent>
        <w:p w14:paraId="01197E0D" w14:textId="77777777" w:rsidR="006F61EB" w:rsidRDefault="006F61EB" w:rsidP="00646123">
          <w:pPr>
            <w:pStyle w:val="Appendix"/>
          </w:pPr>
          <w:r>
            <w:t>Bibliography</w:t>
          </w:r>
        </w:p>
        <w:sdt>
          <w:sdtPr>
            <w:id w:val="111145805"/>
            <w:bibliography/>
          </w:sdtPr>
          <w:sdtContent>
            <w:p w14:paraId="4A0559D7" w14:textId="77777777" w:rsidR="006F61EB" w:rsidRDefault="006F61EB" w:rsidP="00646123">
              <w:pPr>
                <w:pStyle w:val="Bibliography"/>
                <w:rPr>
                  <w:noProof/>
                </w:rPr>
              </w:pPr>
              <w:r>
                <w:fldChar w:fldCharType="begin"/>
              </w:r>
              <w:r>
                <w:instrText xml:space="preserve"> BIBLIOGRAPHY </w:instrText>
              </w:r>
              <w:r>
                <w:fldChar w:fldCharType="separate"/>
              </w:r>
              <w:r>
                <w:rPr>
                  <w:noProof/>
                </w:rPr>
                <w:t xml:space="preserve">Last Name, F. (Date). Dolor Sit Amet. </w:t>
              </w:r>
              <w:r>
                <w:rPr>
                  <w:i/>
                  <w:iCs/>
                  <w:noProof/>
                </w:rPr>
                <w:t>Lorem Ipsum</w:t>
              </w:r>
              <w:r>
                <w:rPr>
                  <w:noProof/>
                </w:rPr>
                <w:t>, 1 - 10.</w:t>
              </w:r>
            </w:p>
            <w:p w14:paraId="4A5471E3" w14:textId="77777777" w:rsidR="006F61EB" w:rsidRDefault="006F61EB" w:rsidP="00646123">
              <w:pPr>
                <w:pStyle w:val="Bibliography"/>
                <w:rPr>
                  <w:noProof/>
                </w:rPr>
              </w:pPr>
              <w:r>
                <w:rPr>
                  <w:noProof/>
                </w:rPr>
                <w:t xml:space="preserve">Last Name, F. (Date). </w:t>
              </w:r>
              <w:r>
                <w:rPr>
                  <w:i/>
                  <w:iCs/>
                  <w:noProof/>
                </w:rPr>
                <w:t>Lorem Ipsum Dolor Sit Amet.</w:t>
              </w:r>
              <w:r>
                <w:rPr>
                  <w:noProof/>
                </w:rPr>
                <w:t xml:space="preserve"> City: Publisher.</w:t>
              </w:r>
            </w:p>
            <w:p w14:paraId="24A1DC2C" w14:textId="77777777" w:rsidR="006F61EB" w:rsidRDefault="006F61EB" w:rsidP="00646123">
              <w:pPr>
                <w:pStyle w:val="Bibliography"/>
                <w:rPr>
                  <w:noProof/>
                </w:rPr>
              </w:pPr>
              <w:r>
                <w:rPr>
                  <w:noProof/>
                </w:rPr>
                <w:t xml:space="preserve">Last Name, F. (Date). Lorem Ipsum Dolor Sit Amet. </w:t>
              </w:r>
              <w:r>
                <w:rPr>
                  <w:i/>
                  <w:iCs/>
                  <w:noProof/>
                </w:rPr>
                <w:t>Duis sed elit ante</w:t>
              </w:r>
              <w:r>
                <w:rPr>
                  <w:noProof/>
                </w:rPr>
                <w:t>, pp. 10-20.</w:t>
              </w:r>
            </w:p>
            <w:p w14:paraId="70883B21" w14:textId="77777777" w:rsidR="00C014B2" w:rsidRPr="00810C29" w:rsidRDefault="006F61EB" w:rsidP="00646123">
              <w:r>
                <w:rPr>
                  <w:b/>
                  <w:bCs/>
                  <w:noProof/>
                </w:rPr>
                <w:fldChar w:fldCharType="end"/>
              </w:r>
            </w:p>
          </w:sdtContent>
        </w:sdt>
      </w:sdtContent>
    </w:sdt>
    <w:sectPr w:rsidR="00C014B2" w:rsidRPr="00810C29" w:rsidSect="002701BD">
      <w:headerReference w:type="default" r:id="rId36"/>
      <w:footerReference w:type="default" r:id="rId37"/>
      <w:headerReference w:type="first" r:id="rId38"/>
      <w:footerReference w:type="first" r:id="rId39"/>
      <w:pgSz w:w="12240" w:h="15840" w:code="1"/>
      <w:pgMar w:top="1440" w:right="1440" w:bottom="2160" w:left="1440" w:header="1296" w:footer="1296"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Jessica Barnett" w:date="2012-04-10T08:37:00Z" w:initials="JB">
    <w:p w14:paraId="75388360" w14:textId="77777777" w:rsidR="00D84FED" w:rsidRDefault="00D84FED" w:rsidP="00646123">
      <w:pPr>
        <w:pStyle w:val="CommentText"/>
      </w:pPr>
      <w:r>
        <w:rPr>
          <w:rStyle w:val="CommentReference"/>
        </w:rPr>
        <w:annotationRef/>
      </w:r>
      <w:r>
        <w:t>Discrepancy between this and Jeff.</w:t>
      </w:r>
    </w:p>
  </w:comment>
  <w:comment w:id="31" w:author="Jessica Barnett" w:date="2012-04-10T08:37:00Z" w:initials="JB">
    <w:p w14:paraId="1414F536" w14:textId="77777777" w:rsidR="00D84FED" w:rsidRDefault="00D84FED" w:rsidP="00646123">
      <w:pPr>
        <w:pStyle w:val="CommentText"/>
      </w:pPr>
      <w:r>
        <w:rPr>
          <w:rStyle w:val="CommentReference"/>
        </w:rPr>
        <w:annotationRef/>
      </w:r>
      <w:r>
        <w:t>What??</w:t>
      </w:r>
    </w:p>
  </w:comment>
  <w:comment w:id="36" w:author="Jessica Barnett" w:date="2012-04-10T08:37:00Z" w:initials="JB">
    <w:p w14:paraId="030FCB7F" w14:textId="77777777" w:rsidR="00D84FED" w:rsidRDefault="00D84FED" w:rsidP="00646123">
      <w:pPr>
        <w:pStyle w:val="CommentText"/>
      </w:pPr>
      <w:r>
        <w:rPr>
          <w:rStyle w:val="CommentReference"/>
        </w:rPr>
        <w:annotationRef/>
      </w:r>
      <w:proofErr w:type="gramStart"/>
      <w:r>
        <w:t>source</w:t>
      </w:r>
      <w:proofErr w:type="gramEnd"/>
    </w:p>
  </w:comment>
  <w:comment w:id="45" w:author="Jessica Barnett" w:date="2012-04-10T08:37:00Z" w:initials="JB">
    <w:p w14:paraId="0FFE876E" w14:textId="77777777" w:rsidR="00D84FED" w:rsidRDefault="00D84FED" w:rsidP="00646123">
      <w:pPr>
        <w:pStyle w:val="CommentText"/>
      </w:pPr>
      <w:r>
        <w:rPr>
          <w:rStyle w:val="CommentReference"/>
        </w:rPr>
        <w:annotationRef/>
      </w:r>
      <w:r>
        <w:t>Is it a deficit or a surplus??</w:t>
      </w:r>
    </w:p>
  </w:comment>
  <w:comment w:id="46" w:author="Jessica Barnett" w:date="2012-04-10T08:37:00Z" w:initials="JB">
    <w:p w14:paraId="329E3499" w14:textId="77777777" w:rsidR="00D84FED" w:rsidRDefault="00D84FED" w:rsidP="00646123">
      <w:pPr>
        <w:pStyle w:val="CommentText"/>
      </w:pPr>
      <w:r>
        <w:rPr>
          <w:rStyle w:val="CommentReference"/>
        </w:rPr>
        <w:annotationRef/>
      </w:r>
      <w:r>
        <w:t>Source</w:t>
      </w:r>
    </w:p>
  </w:comment>
  <w:comment w:id="53" w:author="Jessica Barnett" w:date="2012-04-10T08:37:00Z" w:initials="JB">
    <w:p w14:paraId="7A548D72" w14:textId="77777777" w:rsidR="00D84FED" w:rsidRDefault="00D84FED" w:rsidP="00646123">
      <w:pPr>
        <w:pStyle w:val="CommentText"/>
      </w:pPr>
      <w:r>
        <w:rPr>
          <w:rStyle w:val="CommentReference"/>
        </w:rPr>
        <w:annotationRef/>
      </w:r>
      <w:r>
        <w:t>Source Corey</w:t>
      </w:r>
    </w:p>
  </w:comment>
  <w:comment w:id="54" w:author="Jessica Barnett" w:date="2012-04-10T08:37:00Z" w:initials="JB">
    <w:p w14:paraId="18C353A4" w14:textId="77777777" w:rsidR="00D84FED" w:rsidRDefault="00D84FED" w:rsidP="00646123">
      <w:pPr>
        <w:pStyle w:val="CommentText"/>
      </w:pPr>
      <w:r>
        <w:rPr>
          <w:rStyle w:val="CommentReference"/>
        </w:rPr>
        <w:annotationRef/>
      </w:r>
      <w:r>
        <w:t>Source, Lazar</w:t>
      </w:r>
    </w:p>
  </w:comment>
  <w:comment w:id="55" w:author="Jessica Barnett" w:date="2012-04-10T08:37:00Z" w:initials="JB">
    <w:p w14:paraId="186C6C8F" w14:textId="77777777" w:rsidR="00D84FED" w:rsidRDefault="00D84FED" w:rsidP="00646123">
      <w:pPr>
        <w:pStyle w:val="CommentText"/>
      </w:pPr>
      <w:r>
        <w:rPr>
          <w:rStyle w:val="CommentReference"/>
        </w:rPr>
        <w:annotationRef/>
      </w:r>
      <w:r>
        <w:t>Source, Corey</w:t>
      </w:r>
    </w:p>
  </w:comment>
  <w:comment w:id="58" w:author="Jessica Barnett" w:date="2012-04-10T08:37:00Z" w:initials="JB">
    <w:p w14:paraId="128D6359" w14:textId="77777777" w:rsidR="00D84FED" w:rsidRDefault="00D84FED" w:rsidP="00646123">
      <w:pPr>
        <w:pStyle w:val="CommentText"/>
      </w:pPr>
      <w:r>
        <w:rPr>
          <w:rStyle w:val="CommentReference"/>
        </w:rPr>
        <w:annotationRef/>
      </w:r>
      <w:r>
        <w:t>Source, Lazar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20418" w14:textId="77777777" w:rsidR="00D84FED" w:rsidRDefault="00D84FED" w:rsidP="00646123">
      <w:r>
        <w:separator/>
      </w:r>
    </w:p>
  </w:endnote>
  <w:endnote w:type="continuationSeparator" w:id="0">
    <w:p w14:paraId="12566802" w14:textId="77777777" w:rsidR="00D84FED" w:rsidRDefault="00D84FED" w:rsidP="00646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800000AF" w:usb1="4000204A" w:usb2="00000000" w:usb3="00000000" w:csb0="00000001" w:csb1="00000000"/>
  </w:font>
  <w:font w:name="Helvetica Neue UltraLight">
    <w:panose1 w:val="02000206000000020004"/>
    <w:charset w:val="00"/>
    <w:family w:val="auto"/>
    <w:pitch w:val="variable"/>
    <w:sig w:usb0="80000067"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00"/>
    <w:family w:val="roman"/>
    <w:pitch w:val="default"/>
  </w:font>
  <w:font w:name="Helvetica Neue Black Condensed">
    <w:panose1 w:val="02000A06000000020004"/>
    <w:charset w:val="00"/>
    <w:family w:val="auto"/>
    <w:pitch w:val="variable"/>
    <w:sig w:usb0="80000067"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84FED" w14:paraId="37EE1A7A" w14:textId="77777777" w:rsidTr="00570F73">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14:paraId="24DD8B08" w14:textId="77777777" w:rsidR="00D84FED" w:rsidRPr="00CC2374" w:rsidRDefault="00D84FED" w:rsidP="00646123">
              <w:pPr>
                <w:pStyle w:val="Footer"/>
                <w:rPr>
                  <w:b/>
                  <w:color w:val="auto"/>
                  <w:sz w:val="24"/>
                </w:rPr>
              </w:pPr>
              <w:r>
                <w:t>Japanese Culture:</w:t>
              </w:r>
            </w:p>
          </w:sdtContent>
        </w:sdt>
      </w:tc>
      <w:tc>
        <w:tcPr>
          <w:tcW w:w="4788" w:type="dxa"/>
        </w:tcPr>
        <w:p w14:paraId="622B732B" w14:textId="77777777" w:rsidR="00D84FED" w:rsidRDefault="00D84FED" w:rsidP="00646123">
          <w:pPr>
            <w:pStyle w:val="Header-FooterRight"/>
          </w:pPr>
          <w:r>
            <w:fldChar w:fldCharType="begin"/>
          </w:r>
          <w:r>
            <w:instrText xml:space="preserve"> Page </w:instrText>
          </w:r>
          <w:r>
            <w:fldChar w:fldCharType="separate"/>
          </w:r>
          <w:r>
            <w:rPr>
              <w:noProof/>
            </w:rPr>
            <w:t>ii</w:t>
          </w:r>
          <w:r>
            <w:fldChar w:fldCharType="end"/>
          </w:r>
        </w:p>
      </w:tc>
    </w:tr>
  </w:tbl>
  <w:p w14:paraId="447A9CB4" w14:textId="77777777" w:rsidR="00D84FED" w:rsidRDefault="00D84FED"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84FED" w14:paraId="68BA41BA"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3F43AB3D" w14:textId="77777777" w:rsidR="00D84FED" w:rsidRPr="00CC2374" w:rsidRDefault="00D84FED" w:rsidP="00646123">
              <w:pPr>
                <w:pStyle w:val="Footer"/>
                <w:rPr>
                  <w:b/>
                  <w:color w:val="auto"/>
                  <w:sz w:val="24"/>
                </w:rPr>
              </w:pPr>
              <w:r>
                <w:t>Japanese Culture:</w:t>
              </w:r>
            </w:p>
          </w:sdtContent>
        </w:sdt>
      </w:tc>
      <w:tc>
        <w:tcPr>
          <w:tcW w:w="4788" w:type="dxa"/>
        </w:tcPr>
        <w:p w14:paraId="220D065F" w14:textId="77777777" w:rsidR="00D84FED" w:rsidRDefault="00D84FED" w:rsidP="00646123">
          <w:pPr>
            <w:pStyle w:val="Header-FooterRight"/>
          </w:pPr>
          <w:r>
            <w:fldChar w:fldCharType="begin"/>
          </w:r>
          <w:r>
            <w:instrText xml:space="preserve"> Page </w:instrText>
          </w:r>
          <w:r>
            <w:fldChar w:fldCharType="separate"/>
          </w:r>
          <w:r w:rsidR="004D2F54">
            <w:rPr>
              <w:noProof/>
            </w:rPr>
            <w:t>35</w:t>
          </w:r>
          <w:r>
            <w:fldChar w:fldCharType="end"/>
          </w:r>
        </w:p>
      </w:tc>
    </w:tr>
  </w:tbl>
  <w:p w14:paraId="4C7866E5" w14:textId="77777777" w:rsidR="00D84FED" w:rsidRDefault="00D84FED"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84FED" w14:paraId="439D62C7"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5302E9B" w14:textId="77777777" w:rsidR="00D84FED" w:rsidRPr="00CC2374" w:rsidRDefault="00D84FED" w:rsidP="00646123">
              <w:pPr>
                <w:pStyle w:val="Footer"/>
                <w:rPr>
                  <w:b/>
                  <w:color w:val="auto"/>
                  <w:sz w:val="24"/>
                </w:rPr>
              </w:pPr>
              <w:r>
                <w:t>Japanese Culture:</w:t>
              </w:r>
            </w:p>
          </w:sdtContent>
        </w:sdt>
      </w:tc>
      <w:tc>
        <w:tcPr>
          <w:tcW w:w="4788" w:type="dxa"/>
        </w:tcPr>
        <w:p w14:paraId="2478A6A2" w14:textId="77777777" w:rsidR="00D84FED" w:rsidRDefault="00D84FED" w:rsidP="00646123">
          <w:pPr>
            <w:pStyle w:val="Header-FooterRight"/>
          </w:pPr>
          <w:r>
            <w:fldChar w:fldCharType="begin"/>
          </w:r>
          <w:r>
            <w:instrText xml:space="preserve"> Page </w:instrText>
          </w:r>
          <w:r>
            <w:fldChar w:fldCharType="separate"/>
          </w:r>
          <w:r w:rsidR="00C60323">
            <w:rPr>
              <w:noProof/>
            </w:rPr>
            <w:t>1</w:t>
          </w:r>
          <w:r>
            <w:fldChar w:fldCharType="end"/>
          </w:r>
        </w:p>
      </w:tc>
    </w:tr>
  </w:tbl>
  <w:p w14:paraId="07E3428A" w14:textId="77777777" w:rsidR="00D84FED" w:rsidRDefault="00D84FED"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DA0DD2" w14:textId="77777777" w:rsidR="00D84FED" w:rsidRDefault="00D84FED" w:rsidP="00646123">
      <w:r>
        <w:separator/>
      </w:r>
    </w:p>
  </w:footnote>
  <w:footnote w:type="continuationSeparator" w:id="0">
    <w:p w14:paraId="4E16E5D6" w14:textId="77777777" w:rsidR="00D84FED" w:rsidRDefault="00D84FED" w:rsidP="006461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74D9B" w14:textId="77777777" w:rsidR="00D84FED" w:rsidRDefault="00D84FED" w:rsidP="0064612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5EA44" w14:textId="77777777" w:rsidR="00D84FED" w:rsidRDefault="00D84FED" w:rsidP="00646123">
    <w:pPr>
      <w:pStyle w:val="Header-Footer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0C5"/>
    <w:rsid w:val="0002404C"/>
    <w:rsid w:val="00055249"/>
    <w:rsid w:val="00093131"/>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E1F01"/>
    <w:rsid w:val="006F61EB"/>
    <w:rsid w:val="007204F4"/>
    <w:rsid w:val="00727288"/>
    <w:rsid w:val="00754495"/>
    <w:rsid w:val="00771DDC"/>
    <w:rsid w:val="00781126"/>
    <w:rsid w:val="00782C8E"/>
    <w:rsid w:val="00783EF4"/>
    <w:rsid w:val="007D0890"/>
    <w:rsid w:val="007F7807"/>
    <w:rsid w:val="00810C29"/>
    <w:rsid w:val="00884F67"/>
    <w:rsid w:val="008C7171"/>
    <w:rsid w:val="00911F9B"/>
    <w:rsid w:val="00926E49"/>
    <w:rsid w:val="00941FEC"/>
    <w:rsid w:val="00A15157"/>
    <w:rsid w:val="00A26A59"/>
    <w:rsid w:val="00A66BF6"/>
    <w:rsid w:val="00AD1781"/>
    <w:rsid w:val="00BA009E"/>
    <w:rsid w:val="00C014B2"/>
    <w:rsid w:val="00C26A6B"/>
    <w:rsid w:val="00C60323"/>
    <w:rsid w:val="00C6360D"/>
    <w:rsid w:val="00CC2374"/>
    <w:rsid w:val="00CF0CC9"/>
    <w:rsid w:val="00CF5A25"/>
    <w:rsid w:val="00D444D5"/>
    <w:rsid w:val="00D84FED"/>
    <w:rsid w:val="00E71928"/>
    <w:rsid w:val="00E93699"/>
    <w:rsid w:val="00EA3050"/>
    <w:rsid w:val="00ED6709"/>
    <w:rsid w:val="00F06ED6"/>
    <w:rsid w:val="00F445ED"/>
    <w:rsid w:val="00F63BF3"/>
    <w:rsid w:val="00F73F39"/>
    <w:rsid w:val="00FA3E89"/>
    <w:rsid w:val="00FB0E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0DC6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how-to-teach-english-in-japan.com/images/iStock_000004384333XSmall.jpg" TargetMode="External"/><Relationship Id="rId21" Type="http://schemas.openxmlformats.org/officeDocument/2006/relationships/image" Target="media/image6.jpeg"/><Relationship Id="rId22" Type="http://schemas.openxmlformats.org/officeDocument/2006/relationships/hyperlink" Target="http://www.iheu.org/untouchability-japan-discrimination-against-burakumin" TargetMode="External"/><Relationship Id="rId23" Type="http://schemas.openxmlformats.org/officeDocument/2006/relationships/hyperlink" Target="http://www.law.harvard.edu/students/orgs/hrj/iss12/reber.shtml" TargetMode="External"/><Relationship Id="rId24" Type="http://schemas.openxmlformats.org/officeDocument/2006/relationships/hyperlink" Target="http://www.washingtonpost.com/wp-dyn/content/article/2007/03/01/AR2007030101654_2.html" TargetMode="External"/><Relationship Id="rId25" Type="http://schemas.openxmlformats.org/officeDocument/2006/relationships/hyperlink" Target="http://news.change.org/stories/japan-reaches-all-time-low-in-gender-equality-report" TargetMode="External"/><Relationship Id="rId26" Type="http://schemas.openxmlformats.org/officeDocument/2006/relationships/hyperlink" Target="http://www.loc.gov/law/help/child-rights/japan.php" TargetMode="External"/><Relationship Id="rId27" Type="http://schemas.openxmlformats.org/officeDocument/2006/relationships/hyperlink" Target="http://www.humantrafficking.org/countries/japan" TargetMode="External"/><Relationship Id="rId28" Type="http://schemas.openxmlformats.org/officeDocument/2006/relationships/image" Target="media/image7.jpeg"/><Relationship Id="rId2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academic3.american.edu/~zaharna/mcgrath/WWW/japan/culture.htm" TargetMode="External"/><Relationship Id="rId31" Type="http://schemas.openxmlformats.org/officeDocument/2006/relationships/hyperlink" Target="http://scholarworks.gvsu.edu/cgi/" TargetMode="External"/><Relationship Id="rId32" Type="http://schemas.openxmlformats.org/officeDocument/2006/relationships/hyperlink" Target="http://www.imo-international.de/index_englisch.htm?/englisch/html/svs_info_en.htm" TargetMode="Externa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faculty-staff.ou.edu/R/David.A.Ralston-1/12.pdf" TargetMode="External"/><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www.tradingeconomics.com/japan/unemployment-rate" TargetMode="External"/><Relationship Id="rId17" Type="http://schemas.openxmlformats.org/officeDocument/2006/relationships/hyperlink" Target="http://www.state.gov/r/pa/ei/bgn/4142.htm" TargetMode="External"/><Relationship Id="rId18" Type="http://schemas.openxmlformats.org/officeDocument/2006/relationships/hyperlink" Target="http://www.japan-guide.com/e/e644.html" TargetMode="External"/><Relationship Id="rId19" Type="http://schemas.openxmlformats.org/officeDocument/2006/relationships/hyperlink" Target="http://stat.wto.org/CountryProfile/WSDBCountryPFView.aspx?Country=JP&amp;Language=S" TargetMode="External"/><Relationship Id="rId37" Type="http://schemas.openxmlformats.org/officeDocument/2006/relationships/footer" Target="footer2.xml"/><Relationship Id="rId38" Type="http://schemas.openxmlformats.org/officeDocument/2006/relationships/header" Target="header2.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800000AF" w:usb1="4000204A" w:usb2="00000000" w:usb3="00000000" w:csb0="00000001" w:csb1="00000000"/>
  </w:font>
  <w:font w:name="Helvetica Neue UltraLight">
    <w:panose1 w:val="02000206000000020004"/>
    <w:charset w:val="00"/>
    <w:family w:val="auto"/>
    <w:pitch w:val="variable"/>
    <w:sig w:usb0="80000067"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00"/>
    <w:family w:val="roman"/>
    <w:pitch w:val="default"/>
  </w:font>
  <w:font w:name="Helvetica Neue Black Condensed">
    <w:panose1 w:val="02000A06000000020004"/>
    <w:charset w:val="00"/>
    <w:family w:val="auto"/>
    <w:pitch w:val="variable"/>
    <w:sig w:usb0="80000067"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64A"/>
    <w:rsid w:val="005F7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89B2503C9014BBA71944D0AFE9652">
    <w:name w:val="C8F89B2503C9014BBA71944D0AFE9652"/>
  </w:style>
  <w:style w:type="paragraph" w:customStyle="1" w:styleId="A5F90A3AE98E1E44862D71FE452E3EF0">
    <w:name w:val="A5F90A3AE98E1E44862D71FE452E3EF0"/>
  </w:style>
  <w:style w:type="paragraph" w:customStyle="1" w:styleId="63B46BA80E82154F9AC8BD69D51D0C5D">
    <w:name w:val="63B46BA80E82154F9AC8BD69D51D0C5D"/>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71930AB92268314B813EFFA0BA61737D">
    <w:name w:val="71930AB92268314B813EFFA0BA61737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89B2503C9014BBA71944D0AFE9652">
    <w:name w:val="C8F89B2503C9014BBA71944D0AFE9652"/>
  </w:style>
  <w:style w:type="paragraph" w:customStyle="1" w:styleId="A5F90A3AE98E1E44862D71FE452E3EF0">
    <w:name w:val="A5F90A3AE98E1E44862D71FE452E3EF0"/>
  </w:style>
  <w:style w:type="paragraph" w:customStyle="1" w:styleId="63B46BA80E82154F9AC8BD69D51D0C5D">
    <w:name w:val="63B46BA80E82154F9AC8BD69D51D0C5D"/>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71930AB92268314B813EFFA0BA61737D">
    <w:name w:val="71930AB92268314B813EFFA0BA61737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23</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24</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25</b:RefOrder>
  </b:Source>
  <b:Source>
    <b:Tag>Kyu11</b:Tag>
    <b:SourceType>InternetSite</b:SourceType>
    <b:Guid>{5933F075-E068-9D45-8839-F285302B8161}</b:Guid>
    <b:LCID>uz-Cyrl-UZ</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uz-Cyrl-UZ</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uz-Cyrl-UZ</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uz-Cyrl-UZ</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uz-Cyrl-UZ</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uz-Cyrl-UZ</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uz-Cyrl-UZ</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uz-Cyrl-UZ</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uz-Cyrl-UZ</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uz-Cyrl-UZ</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uz-Cyrl-UZ</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uz-Cyrl-UZ</b:LCID>
    <b:Title>Japaenese New Year</b:Title>
    <b:InternetSiteTitle>Japan Guide</b:InternetSiteTitle>
    <b:URL>http://www.japan-guide.com/e/e2064.html</b:URL>
    <b:YearAccessed>2012</b:YearAccessed>
    <b:MonthAccessed>April</b:MonthAccessed>
    <b:DayAccessed>1</b:DayAccessed>
    <b:RefOrder>12</b:RefOrder>
  </b:Source>
  <b:Source>
    <b:Tag>Com12</b:Tag>
    <b:SourceType>InternetSite</b:SourceType>
    <b:Guid>{6D661551-FDE7-6747-A657-32534CD616A7}</b:Guid>
    <b:LCID>uz-Cyrl-UZ</b:LCID>
    <b:Title>Coming of Age</b:Title>
    <b:InternetSiteTitle>Japan Guide</b:InternetSiteTitle>
    <b:URL>http://www.japan-guide.com/e/e2280.html</b:URL>
    <b:YearAccessed>2012</b:YearAccessed>
    <b:MonthAccessed>April</b:MonthAccessed>
    <b:DayAccessed>1</b:DayAccessed>
    <b:RefOrder>13</b:RefOrder>
  </b:Source>
  <b:Source>
    <b:Tag>Dat12</b:Tag>
    <b:SourceType>InternetSite</b:SourceType>
    <b:Guid>{63B50F68-AA80-F54A-A5F2-61352AA5889F}</b:Guid>
    <b:LCID>uz-Cyrl-UZ</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14</b:RefOrder>
  </b:Source>
  <b:Source>
    <b:Tag>Jap121</b:Tag>
    <b:SourceType>InternetSite</b:SourceType>
    <b:Guid>{79A7EEBE-3AFF-3B4B-A5A5-82C3427412AC}</b:Guid>
    <b:LCID>uz-Cyrl-UZ</b:LCID>
    <b:Title>Japan Country Profile</b:Title>
    <b:InternetSiteTitle>Global Etiquette</b:InternetSiteTitle>
    <b:URL>http://www.kwintessential.co.uk/resources/global-etiquette/japan-country-profiles.html</b:URL>
    <b:YearAccessed>2012</b:YearAccessed>
    <b:MonthAccessed>April</b:MonthAccessed>
    <b:DayAccessed>1</b:DayAccessed>
    <b:RefOrder>15</b:RefOrder>
  </b:Source>
  <b:Source>
    <b:Tag>Shi12</b:Tag>
    <b:SourceType>InternetSite</b:SourceType>
    <b:Guid>{07FBD1CB-88A7-5F49-8A9E-090C9D6696F1}</b:Guid>
    <b:LCID>uz-Cyrl-UZ</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16</b:RefOrder>
  </b:Source>
  <b:Source>
    <b:Tag>Jap122</b:Tag>
    <b:SourceType>InternetSite</b:SourceType>
    <b:Guid>{93B8F412-50C8-BF42-BAA7-E3D1036A77B0}</b:Guid>
    <b:LCID>uz-Cyrl-UZ</b:LCID>
    <b:Title>Japanese Proverbs</b:Title>
    <b:InternetSiteTitle>wikiquote</b:InternetSiteTitle>
    <b:URL>http://en.wikiquote.org/wiki/Japanese_proverbs</b:URL>
    <b:YearAccessed>2012</b:YearAccessed>
    <b:MonthAccessed>April</b:MonthAccessed>
    <b:DayAccessed>1</b:DayAccessed>
    <b:RefOrder>17</b:RefOrder>
  </b:Source>
  <b:Source>
    <b:Tag>Jai12</b:Tag>
    <b:SourceType>InternetSite</b:SourceType>
    <b:Guid>{725D0915-95F2-8848-B446-984002E5997F}</b:Guid>
    <b:LCID>uz-Cyrl-UZ</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18</b:RefOrder>
  </b:Source>
  <b:Source>
    <b:Tag>Sar12</b:Tag>
    <b:SourceType>InternetSite</b:SourceType>
    <b:Guid>{388B7185-57AC-0A47-B60C-85CC8023B1D7}</b:Guid>
    <b:LCID>uz-Cyrl-UZ</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19</b:RefOrder>
  </b:Source>
  <b:Source>
    <b:Tag>Law12</b:Tag>
    <b:SourceType>InternetSite</b:SourceType>
    <b:Guid>{3A23E411-B0FB-7C4E-A22D-D3193F969AD3}</b:Guid>
    <b:LCID>uz-Cyrl-UZ</b:LCID>
    <b:Title>Law</b:Title>
    <b:InternetSiteTitle>Investing in Japan</b:InternetSiteTitle>
    <b:URL>http://www.jetro.go.jp/en/invest/setting_up/laws/section4/</b:URL>
    <b:YearAccessed>2012</b:YearAccessed>
    <b:MonthAccessed>April</b:MonthAccessed>
    <b:DayAccessed>1</b:DayAccessed>
    <b:RefOrder>20</b:RefOrder>
  </b:Source>
  <b:Source>
    <b:Tag>Joa</b:Tag>
    <b:SourceType>InternetSite</b:SourceType>
    <b:Guid>{B265CCCC-6E8C-4D40-81CD-CC1754AE8F22}</b:Guid>
    <b:LCID>uz-Cyrl-UZ</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21</b:RefOrder>
  </b:Source>
  <b:Source>
    <b:Tag>Aki</b:Tag>
    <b:SourceType>InternetSite</b:SourceType>
    <b:Guid>{AD71A0EE-D763-9948-8079-C34F40EE706C}</b:Guid>
    <b:LCID>uz-Cyrl-UZ</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22</b:RefOrder>
  </b:Source>
</b:Sources>
</file>

<file path=customXml/itemProps1.xml><?xml version="1.0" encoding="utf-8"?>
<ds:datastoreItem xmlns:ds="http://schemas.openxmlformats.org/officeDocument/2006/customXml" ds:itemID="{53FAD963-52D3-D34D-8061-772A6CB2A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0</TotalTime>
  <Pages>57</Pages>
  <Words>11133</Words>
  <Characters>63016</Characters>
  <Application>Microsoft Macintosh Word</Application>
  <DocSecurity>0</DocSecurity>
  <Lines>1400</Lines>
  <Paragraphs>756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73393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Jessica Barnett</cp:lastModifiedBy>
  <cp:revision>2</cp:revision>
  <cp:lastPrinted>2010-05-07T17:41:00Z</cp:lastPrinted>
  <dcterms:created xsi:type="dcterms:W3CDTF">2012-04-10T15:16:00Z</dcterms:created>
  <dcterms:modified xsi:type="dcterms:W3CDTF">2012-04-10T15:16:00Z</dcterms:modified>
  <cp:category/>
</cp:coreProperties>
</file>