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941FEC" w:rsidRDefault="00941FEC" w:rsidP="00FF52E4">
      <w:pPr>
        <w:ind w:firstLine="0"/>
      </w:pPr>
    </w:p>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Barreto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6A2E7E" w:rsidP="00646123">
          <w:pPr>
            <w:pStyle w:val="TOC1"/>
            <w:rPr>
              <w:noProof/>
              <w:lang w:eastAsia="ja-JP"/>
            </w:rPr>
          </w:pPr>
          <w:r w:rsidRPr="006A2E7E">
            <w:fldChar w:fldCharType="begin"/>
          </w:r>
          <w:r w:rsidR="00AD1781">
            <w:instrText xml:space="preserve"> TOC \o "1-3" \h \z \u </w:instrText>
          </w:r>
          <w:r w:rsidRPr="006A2E7E">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FF52E4">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6A2E7E">
            <w:rPr>
              <w:noProof/>
            </w:rPr>
            <w:fldChar w:fldCharType="begin"/>
          </w:r>
          <w:r>
            <w:rPr>
              <w:noProof/>
            </w:rPr>
            <w:instrText xml:space="preserve"> PAGEREF _Toc195665138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Location</w:t>
          </w:r>
          <w:r>
            <w:rPr>
              <w:noProof/>
            </w:rPr>
            <w:tab/>
          </w:r>
          <w:r w:rsidR="006A2E7E">
            <w:rPr>
              <w:noProof/>
            </w:rPr>
            <w:fldChar w:fldCharType="begin"/>
          </w:r>
          <w:r>
            <w:rPr>
              <w:noProof/>
            </w:rPr>
            <w:instrText xml:space="preserve"> PAGEREF _Toc195665139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Climate</w:t>
          </w:r>
          <w:r>
            <w:rPr>
              <w:noProof/>
            </w:rPr>
            <w:tab/>
          </w:r>
          <w:r w:rsidR="006A2E7E">
            <w:rPr>
              <w:noProof/>
            </w:rPr>
            <w:fldChar w:fldCharType="begin"/>
          </w:r>
          <w:r>
            <w:rPr>
              <w:noProof/>
            </w:rPr>
            <w:instrText xml:space="preserve"> PAGEREF _Toc195665140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6A2E7E">
            <w:rPr>
              <w:noProof/>
            </w:rPr>
            <w:fldChar w:fldCharType="begin"/>
          </w:r>
          <w:r>
            <w:rPr>
              <w:noProof/>
            </w:rPr>
            <w:instrText xml:space="preserve"> PAGEREF _Toc195665141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6A2E7E">
            <w:rPr>
              <w:noProof/>
            </w:rPr>
            <w:fldChar w:fldCharType="begin"/>
          </w:r>
          <w:r>
            <w:rPr>
              <w:noProof/>
            </w:rPr>
            <w:instrText xml:space="preserve"> PAGEREF _Toc195665142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1"/>
            <w:rPr>
              <w:noProof/>
              <w:lang w:eastAsia="ja-JP"/>
            </w:rPr>
          </w:pPr>
          <w:r>
            <w:rPr>
              <w:noProof/>
            </w:rPr>
            <w:t>1.2) Demographics - Jay - UNUSABLE</w:t>
          </w:r>
          <w:r>
            <w:rPr>
              <w:noProof/>
            </w:rPr>
            <w:tab/>
          </w:r>
          <w:r w:rsidR="006A2E7E">
            <w:rPr>
              <w:noProof/>
            </w:rPr>
            <w:fldChar w:fldCharType="begin"/>
          </w:r>
          <w:r>
            <w:rPr>
              <w:noProof/>
            </w:rPr>
            <w:instrText xml:space="preserve"> PAGEREF _Toc195665143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6A2E7E">
            <w:rPr>
              <w:noProof/>
            </w:rPr>
            <w:fldChar w:fldCharType="begin"/>
          </w:r>
          <w:r>
            <w:rPr>
              <w:noProof/>
            </w:rPr>
            <w:instrText xml:space="preserve"> PAGEREF _Toc195665144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6A2E7E">
            <w:rPr>
              <w:noProof/>
            </w:rPr>
            <w:fldChar w:fldCharType="begin"/>
          </w:r>
          <w:r>
            <w:rPr>
              <w:noProof/>
            </w:rPr>
            <w:instrText xml:space="preserve"> PAGEREF _Toc195665145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6A2E7E">
            <w:rPr>
              <w:noProof/>
            </w:rPr>
            <w:fldChar w:fldCharType="begin"/>
          </w:r>
          <w:r>
            <w:rPr>
              <w:noProof/>
            </w:rPr>
            <w:instrText xml:space="preserve"> PAGEREF _Toc195665146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6A2E7E">
            <w:rPr>
              <w:noProof/>
            </w:rPr>
            <w:fldChar w:fldCharType="begin"/>
          </w:r>
          <w:r>
            <w:rPr>
              <w:noProof/>
            </w:rPr>
            <w:instrText xml:space="preserve"> PAGEREF _Toc195665147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6A2E7E">
            <w:rPr>
              <w:noProof/>
            </w:rPr>
            <w:fldChar w:fldCharType="begin"/>
          </w:r>
          <w:r>
            <w:rPr>
              <w:noProof/>
            </w:rPr>
            <w:instrText xml:space="preserve"> PAGEREF _Toc195665148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6A2E7E">
            <w:rPr>
              <w:noProof/>
            </w:rPr>
            <w:fldChar w:fldCharType="begin"/>
          </w:r>
          <w:r>
            <w:rPr>
              <w:noProof/>
            </w:rPr>
            <w:instrText xml:space="preserve"> PAGEREF _Toc195665149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6A2E7E">
            <w:rPr>
              <w:noProof/>
            </w:rPr>
            <w:fldChar w:fldCharType="begin"/>
          </w:r>
          <w:r>
            <w:rPr>
              <w:noProof/>
            </w:rPr>
            <w:instrText xml:space="preserve"> PAGEREF _Toc195665150 \h </w:instrText>
          </w:r>
          <w:r w:rsidR="00FF52E4">
            <w:rPr>
              <w:noProof/>
            </w:rPr>
          </w:r>
          <w:r w:rsidR="006A2E7E">
            <w:rPr>
              <w:noProof/>
            </w:rPr>
            <w:fldChar w:fldCharType="separate"/>
          </w:r>
          <w:r>
            <w:rPr>
              <w:noProof/>
            </w:rPr>
            <w:t>4</w:t>
          </w:r>
          <w:r w:rsidR="006A2E7E">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6A2E7E">
            <w:rPr>
              <w:noProof/>
            </w:rPr>
            <w:fldChar w:fldCharType="begin"/>
          </w:r>
          <w:r>
            <w:rPr>
              <w:noProof/>
            </w:rPr>
            <w:instrText xml:space="preserve"> PAGEREF _Toc195665151 \h </w:instrText>
          </w:r>
          <w:r w:rsidR="00FF52E4">
            <w:rPr>
              <w:noProof/>
            </w:rPr>
          </w:r>
          <w:r w:rsidR="006A2E7E">
            <w:rPr>
              <w:noProof/>
            </w:rPr>
            <w:fldChar w:fldCharType="separate"/>
          </w:r>
          <w:r>
            <w:rPr>
              <w:noProof/>
            </w:rPr>
            <w:t>5</w:t>
          </w:r>
          <w:r w:rsidR="006A2E7E">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6A2E7E">
            <w:rPr>
              <w:noProof/>
            </w:rPr>
            <w:fldChar w:fldCharType="begin"/>
          </w:r>
          <w:r>
            <w:rPr>
              <w:noProof/>
            </w:rPr>
            <w:instrText xml:space="preserve"> PAGEREF _Toc195665152 \h </w:instrText>
          </w:r>
          <w:r w:rsidR="00FF52E4">
            <w:rPr>
              <w:noProof/>
            </w:rPr>
          </w:r>
          <w:r w:rsidR="006A2E7E">
            <w:rPr>
              <w:noProof/>
            </w:rPr>
            <w:fldChar w:fldCharType="separate"/>
          </w:r>
          <w:r>
            <w:rPr>
              <w:noProof/>
            </w:rPr>
            <w:t>6</w:t>
          </w:r>
          <w:r w:rsidR="006A2E7E">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6A2E7E">
            <w:rPr>
              <w:noProof/>
            </w:rPr>
            <w:fldChar w:fldCharType="begin"/>
          </w:r>
          <w:r>
            <w:rPr>
              <w:noProof/>
            </w:rPr>
            <w:instrText xml:space="preserve"> PAGEREF _Toc195665153 \h </w:instrText>
          </w:r>
          <w:r w:rsidR="00FF52E4">
            <w:rPr>
              <w:noProof/>
            </w:rPr>
          </w:r>
          <w:r w:rsidR="006A2E7E">
            <w:rPr>
              <w:noProof/>
            </w:rPr>
            <w:fldChar w:fldCharType="separate"/>
          </w:r>
          <w:r>
            <w:rPr>
              <w:noProof/>
            </w:rPr>
            <w:t>6</w:t>
          </w:r>
          <w:r w:rsidR="006A2E7E">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6A2E7E">
            <w:rPr>
              <w:noProof/>
            </w:rPr>
            <w:fldChar w:fldCharType="begin"/>
          </w:r>
          <w:r>
            <w:rPr>
              <w:noProof/>
            </w:rPr>
            <w:instrText xml:space="preserve"> PAGEREF _Toc195665154 \h </w:instrText>
          </w:r>
          <w:r w:rsidR="00FF52E4">
            <w:rPr>
              <w:noProof/>
            </w:rPr>
          </w:r>
          <w:r w:rsidR="006A2E7E">
            <w:rPr>
              <w:noProof/>
            </w:rPr>
            <w:fldChar w:fldCharType="separate"/>
          </w:r>
          <w:r>
            <w:rPr>
              <w:noProof/>
            </w:rPr>
            <w:t>7</w:t>
          </w:r>
          <w:r w:rsidR="006A2E7E">
            <w:rPr>
              <w:noProof/>
            </w:rPr>
            <w:fldChar w:fldCharType="end"/>
          </w:r>
        </w:p>
        <w:p w:rsidR="00AD1781" w:rsidRDefault="00AD1781" w:rsidP="00646123">
          <w:pPr>
            <w:pStyle w:val="TOC2"/>
            <w:rPr>
              <w:i/>
              <w:noProof/>
              <w:sz w:val="24"/>
              <w:szCs w:val="24"/>
              <w:lang w:eastAsia="ja-JP"/>
            </w:rPr>
          </w:pPr>
          <w:r>
            <w:rPr>
              <w:noProof/>
            </w:rPr>
            <w:t>Imports</w:t>
          </w:r>
          <w:r>
            <w:rPr>
              <w:noProof/>
            </w:rPr>
            <w:tab/>
          </w:r>
          <w:r w:rsidR="006A2E7E">
            <w:rPr>
              <w:noProof/>
            </w:rPr>
            <w:fldChar w:fldCharType="begin"/>
          </w:r>
          <w:r>
            <w:rPr>
              <w:noProof/>
            </w:rPr>
            <w:instrText xml:space="preserve"> PAGEREF _Toc195665155 \h </w:instrText>
          </w:r>
          <w:r w:rsidR="00FF52E4">
            <w:rPr>
              <w:noProof/>
            </w:rPr>
          </w:r>
          <w:r w:rsidR="006A2E7E">
            <w:rPr>
              <w:noProof/>
            </w:rPr>
            <w:fldChar w:fldCharType="separate"/>
          </w:r>
          <w:r>
            <w:rPr>
              <w:noProof/>
            </w:rPr>
            <w:t>7</w:t>
          </w:r>
          <w:r w:rsidR="006A2E7E">
            <w:rPr>
              <w:noProof/>
            </w:rPr>
            <w:fldChar w:fldCharType="end"/>
          </w:r>
        </w:p>
        <w:p w:rsidR="00AD1781" w:rsidRDefault="00AD1781" w:rsidP="00646123">
          <w:pPr>
            <w:pStyle w:val="TOC2"/>
            <w:rPr>
              <w:i/>
              <w:noProof/>
              <w:sz w:val="24"/>
              <w:szCs w:val="24"/>
              <w:lang w:eastAsia="ja-JP"/>
            </w:rPr>
          </w:pPr>
          <w:r>
            <w:rPr>
              <w:noProof/>
            </w:rPr>
            <w:t>Exports</w:t>
          </w:r>
          <w:r>
            <w:rPr>
              <w:noProof/>
            </w:rPr>
            <w:tab/>
          </w:r>
          <w:r w:rsidR="006A2E7E">
            <w:rPr>
              <w:noProof/>
            </w:rPr>
            <w:fldChar w:fldCharType="begin"/>
          </w:r>
          <w:r>
            <w:rPr>
              <w:noProof/>
            </w:rPr>
            <w:instrText xml:space="preserve"> PAGEREF _Toc195665156 \h </w:instrText>
          </w:r>
          <w:r w:rsidR="00FF52E4">
            <w:rPr>
              <w:noProof/>
            </w:rPr>
          </w:r>
          <w:r w:rsidR="006A2E7E">
            <w:rPr>
              <w:noProof/>
            </w:rPr>
            <w:fldChar w:fldCharType="separate"/>
          </w:r>
          <w:r>
            <w:rPr>
              <w:noProof/>
            </w:rPr>
            <w:t>8</w:t>
          </w:r>
          <w:r w:rsidR="006A2E7E">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6A2E7E">
            <w:rPr>
              <w:noProof/>
            </w:rPr>
            <w:fldChar w:fldCharType="begin"/>
          </w:r>
          <w:r>
            <w:rPr>
              <w:noProof/>
            </w:rPr>
            <w:instrText xml:space="preserve"> PAGEREF _Toc195665157 \h </w:instrText>
          </w:r>
          <w:r w:rsidR="00FF52E4">
            <w:rPr>
              <w:noProof/>
            </w:rPr>
          </w:r>
          <w:r w:rsidR="006A2E7E">
            <w:rPr>
              <w:noProof/>
            </w:rPr>
            <w:fldChar w:fldCharType="separate"/>
          </w:r>
          <w:r>
            <w:rPr>
              <w:noProof/>
            </w:rPr>
            <w:t>9</w:t>
          </w:r>
          <w:r w:rsidR="006A2E7E">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6A2E7E">
            <w:rPr>
              <w:noProof/>
            </w:rPr>
            <w:fldChar w:fldCharType="begin"/>
          </w:r>
          <w:r>
            <w:rPr>
              <w:noProof/>
            </w:rPr>
            <w:instrText xml:space="preserve"> PAGEREF _Toc195665158 \h </w:instrText>
          </w:r>
          <w:r w:rsidR="00FF52E4">
            <w:rPr>
              <w:noProof/>
            </w:rPr>
          </w:r>
          <w:r w:rsidR="006A2E7E">
            <w:rPr>
              <w:noProof/>
            </w:rPr>
            <w:fldChar w:fldCharType="separate"/>
          </w:r>
          <w:r>
            <w:rPr>
              <w:noProof/>
            </w:rPr>
            <w:t>10</w:t>
          </w:r>
          <w:r w:rsidR="006A2E7E">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6A2E7E">
            <w:rPr>
              <w:noProof/>
            </w:rPr>
            <w:fldChar w:fldCharType="begin"/>
          </w:r>
          <w:r>
            <w:rPr>
              <w:noProof/>
            </w:rPr>
            <w:instrText xml:space="preserve"> PAGEREF _Toc195665159 \h </w:instrText>
          </w:r>
          <w:r w:rsidR="00FF52E4">
            <w:rPr>
              <w:noProof/>
            </w:rPr>
          </w:r>
          <w:r w:rsidR="006A2E7E">
            <w:rPr>
              <w:noProof/>
            </w:rPr>
            <w:fldChar w:fldCharType="separate"/>
          </w:r>
          <w:r>
            <w:rPr>
              <w:noProof/>
            </w:rPr>
            <w:t>11</w:t>
          </w:r>
          <w:r w:rsidR="006A2E7E">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6A2E7E">
            <w:rPr>
              <w:noProof/>
            </w:rPr>
            <w:fldChar w:fldCharType="begin"/>
          </w:r>
          <w:r>
            <w:rPr>
              <w:noProof/>
            </w:rPr>
            <w:instrText xml:space="preserve"> PAGEREF _Toc195665160 \h </w:instrText>
          </w:r>
          <w:r w:rsidR="00FF52E4">
            <w:rPr>
              <w:noProof/>
            </w:rPr>
          </w:r>
          <w:r w:rsidR="006A2E7E">
            <w:rPr>
              <w:noProof/>
            </w:rPr>
            <w:fldChar w:fldCharType="separate"/>
          </w:r>
          <w:r>
            <w:rPr>
              <w:noProof/>
            </w:rPr>
            <w:t>11</w:t>
          </w:r>
          <w:r w:rsidR="006A2E7E">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6A2E7E">
            <w:rPr>
              <w:noProof/>
            </w:rPr>
            <w:fldChar w:fldCharType="begin"/>
          </w:r>
          <w:r>
            <w:rPr>
              <w:noProof/>
            </w:rPr>
            <w:instrText xml:space="preserve"> PAGEREF _Toc195665161 \h </w:instrText>
          </w:r>
          <w:r w:rsidR="00FF52E4">
            <w:rPr>
              <w:noProof/>
            </w:rPr>
          </w:r>
          <w:r w:rsidR="006A2E7E">
            <w:rPr>
              <w:noProof/>
            </w:rPr>
            <w:fldChar w:fldCharType="separate"/>
          </w:r>
          <w:r>
            <w:rPr>
              <w:noProof/>
            </w:rPr>
            <w:t>11</w:t>
          </w:r>
          <w:r w:rsidR="006A2E7E">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6A2E7E">
            <w:rPr>
              <w:noProof/>
            </w:rPr>
            <w:fldChar w:fldCharType="begin"/>
          </w:r>
          <w:r>
            <w:rPr>
              <w:noProof/>
            </w:rPr>
            <w:instrText xml:space="preserve"> PAGEREF _Toc195665162 \h </w:instrText>
          </w:r>
          <w:r w:rsidR="00FF52E4">
            <w:rPr>
              <w:noProof/>
            </w:rPr>
          </w:r>
          <w:r w:rsidR="006A2E7E">
            <w:rPr>
              <w:noProof/>
            </w:rPr>
            <w:fldChar w:fldCharType="separate"/>
          </w:r>
          <w:r>
            <w:rPr>
              <w:noProof/>
            </w:rPr>
            <w:t>12</w:t>
          </w:r>
          <w:r w:rsidR="006A2E7E">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6A2E7E">
            <w:rPr>
              <w:noProof/>
            </w:rPr>
            <w:fldChar w:fldCharType="begin"/>
          </w:r>
          <w:r>
            <w:rPr>
              <w:noProof/>
            </w:rPr>
            <w:instrText xml:space="preserve"> PAGEREF _Toc195665163 \h </w:instrText>
          </w:r>
          <w:r w:rsidR="00FF52E4">
            <w:rPr>
              <w:noProof/>
            </w:rPr>
          </w:r>
          <w:r w:rsidR="006A2E7E">
            <w:rPr>
              <w:noProof/>
            </w:rPr>
            <w:fldChar w:fldCharType="separate"/>
          </w:r>
          <w:r>
            <w:rPr>
              <w:noProof/>
            </w:rPr>
            <w:t>13</w:t>
          </w:r>
          <w:r w:rsidR="006A2E7E">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6A2E7E">
            <w:rPr>
              <w:noProof/>
            </w:rPr>
            <w:fldChar w:fldCharType="begin"/>
          </w:r>
          <w:r>
            <w:rPr>
              <w:noProof/>
            </w:rPr>
            <w:instrText xml:space="preserve"> PAGEREF _Toc195665164 \h </w:instrText>
          </w:r>
          <w:r w:rsidR="00FF52E4">
            <w:rPr>
              <w:noProof/>
            </w:rPr>
          </w:r>
          <w:r w:rsidR="006A2E7E">
            <w:rPr>
              <w:noProof/>
            </w:rPr>
            <w:fldChar w:fldCharType="separate"/>
          </w:r>
          <w:r>
            <w:rPr>
              <w:noProof/>
            </w:rPr>
            <w:t>13</w:t>
          </w:r>
          <w:r w:rsidR="006A2E7E">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6A2E7E">
            <w:rPr>
              <w:noProof/>
            </w:rPr>
            <w:fldChar w:fldCharType="begin"/>
          </w:r>
          <w:r>
            <w:rPr>
              <w:noProof/>
            </w:rPr>
            <w:instrText xml:space="preserve"> PAGEREF _Toc195665165 \h </w:instrText>
          </w:r>
          <w:r w:rsidR="00FF52E4">
            <w:rPr>
              <w:noProof/>
            </w:rPr>
          </w:r>
          <w:r w:rsidR="006A2E7E">
            <w:rPr>
              <w:noProof/>
            </w:rPr>
            <w:fldChar w:fldCharType="separate"/>
          </w:r>
          <w:r>
            <w:rPr>
              <w:noProof/>
            </w:rPr>
            <w:t>14</w:t>
          </w:r>
          <w:r w:rsidR="006A2E7E">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6A2E7E">
            <w:rPr>
              <w:noProof/>
            </w:rPr>
            <w:fldChar w:fldCharType="begin"/>
          </w:r>
          <w:r>
            <w:rPr>
              <w:noProof/>
            </w:rPr>
            <w:instrText xml:space="preserve"> PAGEREF _Toc195665166 \h </w:instrText>
          </w:r>
          <w:r w:rsidR="00FF52E4">
            <w:rPr>
              <w:noProof/>
            </w:rPr>
          </w:r>
          <w:r w:rsidR="006A2E7E">
            <w:rPr>
              <w:noProof/>
            </w:rPr>
            <w:fldChar w:fldCharType="separate"/>
          </w:r>
          <w:r>
            <w:rPr>
              <w:noProof/>
            </w:rPr>
            <w:t>15</w:t>
          </w:r>
          <w:r w:rsidR="006A2E7E">
            <w:rPr>
              <w:noProof/>
            </w:rPr>
            <w:fldChar w:fldCharType="end"/>
          </w:r>
        </w:p>
        <w:p w:rsidR="00AD1781" w:rsidRDefault="00AD1781" w:rsidP="00646123">
          <w:pPr>
            <w:pStyle w:val="TOC2"/>
            <w:rPr>
              <w:i/>
              <w:noProof/>
              <w:sz w:val="24"/>
              <w:szCs w:val="24"/>
              <w:lang w:eastAsia="ja-JP"/>
            </w:rPr>
          </w:pPr>
          <w:r>
            <w:rPr>
              <w:noProof/>
            </w:rPr>
            <w:t>Diet</w:t>
          </w:r>
          <w:r>
            <w:rPr>
              <w:noProof/>
            </w:rPr>
            <w:tab/>
          </w:r>
          <w:r w:rsidR="006A2E7E">
            <w:rPr>
              <w:noProof/>
            </w:rPr>
            <w:fldChar w:fldCharType="begin"/>
          </w:r>
          <w:r>
            <w:rPr>
              <w:noProof/>
            </w:rPr>
            <w:instrText xml:space="preserve"> PAGEREF _Toc195665167 \h </w:instrText>
          </w:r>
          <w:r w:rsidR="00FF52E4">
            <w:rPr>
              <w:noProof/>
            </w:rPr>
          </w:r>
          <w:r w:rsidR="006A2E7E">
            <w:rPr>
              <w:noProof/>
            </w:rPr>
            <w:fldChar w:fldCharType="separate"/>
          </w:r>
          <w:r>
            <w:rPr>
              <w:noProof/>
            </w:rPr>
            <w:t>15</w:t>
          </w:r>
          <w:r w:rsidR="006A2E7E">
            <w:rPr>
              <w:noProof/>
            </w:rPr>
            <w:fldChar w:fldCharType="end"/>
          </w:r>
        </w:p>
        <w:p w:rsidR="00AD1781" w:rsidRDefault="00AD1781" w:rsidP="00646123">
          <w:pPr>
            <w:pStyle w:val="TOC2"/>
            <w:rPr>
              <w:i/>
              <w:noProof/>
              <w:sz w:val="24"/>
              <w:szCs w:val="24"/>
              <w:lang w:eastAsia="ja-JP"/>
            </w:rPr>
          </w:pPr>
          <w:r>
            <w:rPr>
              <w:noProof/>
            </w:rPr>
            <w:t>Housing</w:t>
          </w:r>
          <w:r>
            <w:rPr>
              <w:noProof/>
            </w:rPr>
            <w:tab/>
          </w:r>
          <w:r w:rsidR="006A2E7E">
            <w:rPr>
              <w:noProof/>
            </w:rPr>
            <w:fldChar w:fldCharType="begin"/>
          </w:r>
          <w:r>
            <w:rPr>
              <w:noProof/>
            </w:rPr>
            <w:instrText xml:space="preserve"> PAGEREF _Toc195665168 \h </w:instrText>
          </w:r>
          <w:r w:rsidR="00FF52E4">
            <w:rPr>
              <w:noProof/>
            </w:rPr>
          </w:r>
          <w:r w:rsidR="006A2E7E">
            <w:rPr>
              <w:noProof/>
            </w:rPr>
            <w:fldChar w:fldCharType="separate"/>
          </w:r>
          <w:r>
            <w:rPr>
              <w:noProof/>
            </w:rPr>
            <w:t>15</w:t>
          </w:r>
          <w:r w:rsidR="006A2E7E">
            <w:rPr>
              <w:noProof/>
            </w:rPr>
            <w:fldChar w:fldCharType="end"/>
          </w:r>
        </w:p>
        <w:p w:rsidR="00AD1781" w:rsidRDefault="00AD1781" w:rsidP="00646123">
          <w:pPr>
            <w:pStyle w:val="TOC2"/>
            <w:rPr>
              <w:i/>
              <w:noProof/>
              <w:sz w:val="24"/>
              <w:szCs w:val="24"/>
              <w:lang w:eastAsia="ja-JP"/>
            </w:rPr>
          </w:pPr>
          <w:r>
            <w:rPr>
              <w:noProof/>
            </w:rPr>
            <w:t>Clothing</w:t>
          </w:r>
          <w:r>
            <w:rPr>
              <w:noProof/>
            </w:rPr>
            <w:tab/>
          </w:r>
          <w:r w:rsidR="006A2E7E">
            <w:rPr>
              <w:noProof/>
            </w:rPr>
            <w:fldChar w:fldCharType="begin"/>
          </w:r>
          <w:r>
            <w:rPr>
              <w:noProof/>
            </w:rPr>
            <w:instrText xml:space="preserve"> PAGEREF _Toc195665169 \h </w:instrText>
          </w:r>
          <w:r w:rsidR="00FF52E4">
            <w:rPr>
              <w:noProof/>
            </w:rPr>
          </w:r>
          <w:r w:rsidR="006A2E7E">
            <w:rPr>
              <w:noProof/>
            </w:rPr>
            <w:fldChar w:fldCharType="separate"/>
          </w:r>
          <w:r>
            <w:rPr>
              <w:noProof/>
            </w:rPr>
            <w:t>16</w:t>
          </w:r>
          <w:r w:rsidR="006A2E7E">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6A2E7E">
            <w:rPr>
              <w:noProof/>
            </w:rPr>
            <w:fldChar w:fldCharType="begin"/>
          </w:r>
          <w:r>
            <w:rPr>
              <w:noProof/>
            </w:rPr>
            <w:instrText xml:space="preserve"> PAGEREF _Toc195665170 \h </w:instrText>
          </w:r>
          <w:r w:rsidR="00FF52E4">
            <w:rPr>
              <w:noProof/>
            </w:rPr>
          </w:r>
          <w:r w:rsidR="006A2E7E">
            <w:rPr>
              <w:noProof/>
            </w:rPr>
            <w:fldChar w:fldCharType="separate"/>
          </w:r>
          <w:r>
            <w:rPr>
              <w:noProof/>
            </w:rPr>
            <w:t>16</w:t>
          </w:r>
          <w:r w:rsidR="006A2E7E">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6A2E7E">
            <w:rPr>
              <w:noProof/>
            </w:rPr>
            <w:fldChar w:fldCharType="begin"/>
          </w:r>
          <w:r>
            <w:rPr>
              <w:noProof/>
            </w:rPr>
            <w:instrText xml:space="preserve"> PAGEREF _Toc195665171 \h </w:instrText>
          </w:r>
          <w:r w:rsidR="00FF52E4">
            <w:rPr>
              <w:noProof/>
            </w:rPr>
          </w:r>
          <w:r w:rsidR="006A2E7E">
            <w:rPr>
              <w:noProof/>
            </w:rPr>
            <w:fldChar w:fldCharType="separate"/>
          </w:r>
          <w:r>
            <w:rPr>
              <w:noProof/>
            </w:rPr>
            <w:t>17</w:t>
          </w:r>
          <w:r w:rsidR="006A2E7E">
            <w:rPr>
              <w:noProof/>
            </w:rPr>
            <w:fldChar w:fldCharType="end"/>
          </w:r>
        </w:p>
        <w:p w:rsidR="00AD1781" w:rsidRDefault="00AD1781" w:rsidP="00646123">
          <w:pPr>
            <w:pStyle w:val="TOC1"/>
            <w:rPr>
              <w:noProof/>
              <w:lang w:eastAsia="ja-JP"/>
            </w:rPr>
          </w:pPr>
          <w:r>
            <w:rPr>
              <w:noProof/>
            </w:rPr>
            <w:t>1.12 Religion - Trade</w:t>
          </w:r>
          <w:r>
            <w:rPr>
              <w:noProof/>
            </w:rPr>
            <w:tab/>
          </w:r>
          <w:r w:rsidR="006A2E7E">
            <w:rPr>
              <w:noProof/>
            </w:rPr>
            <w:fldChar w:fldCharType="begin"/>
          </w:r>
          <w:r>
            <w:rPr>
              <w:noProof/>
            </w:rPr>
            <w:instrText xml:space="preserve"> PAGEREF _Toc195665172 \h </w:instrText>
          </w:r>
          <w:r w:rsidR="00FF52E4">
            <w:rPr>
              <w:noProof/>
            </w:rPr>
          </w:r>
          <w:r w:rsidR="006A2E7E">
            <w:rPr>
              <w:noProof/>
            </w:rPr>
            <w:fldChar w:fldCharType="separate"/>
          </w:r>
          <w:r>
            <w:rPr>
              <w:noProof/>
            </w:rPr>
            <w:t>18</w:t>
          </w:r>
          <w:r w:rsidR="006A2E7E">
            <w:rPr>
              <w:noProof/>
            </w:rPr>
            <w:fldChar w:fldCharType="end"/>
          </w:r>
        </w:p>
        <w:p w:rsidR="00AD1781" w:rsidRDefault="00AD1781" w:rsidP="00646123">
          <w:pPr>
            <w:pStyle w:val="TOC2"/>
            <w:rPr>
              <w:i/>
              <w:noProof/>
              <w:sz w:val="24"/>
              <w:szCs w:val="24"/>
              <w:lang w:eastAsia="ja-JP"/>
            </w:rPr>
          </w:pPr>
          <w:r>
            <w:rPr>
              <w:noProof/>
            </w:rPr>
            <w:t>Shinto</w:t>
          </w:r>
          <w:r>
            <w:rPr>
              <w:noProof/>
            </w:rPr>
            <w:tab/>
          </w:r>
          <w:r w:rsidR="006A2E7E">
            <w:rPr>
              <w:noProof/>
            </w:rPr>
            <w:fldChar w:fldCharType="begin"/>
          </w:r>
          <w:r>
            <w:rPr>
              <w:noProof/>
            </w:rPr>
            <w:instrText xml:space="preserve"> PAGEREF _Toc195665173 \h </w:instrText>
          </w:r>
          <w:r w:rsidR="00FF52E4">
            <w:rPr>
              <w:noProof/>
            </w:rPr>
          </w:r>
          <w:r w:rsidR="006A2E7E">
            <w:rPr>
              <w:noProof/>
            </w:rPr>
            <w:fldChar w:fldCharType="separate"/>
          </w:r>
          <w:r>
            <w:rPr>
              <w:noProof/>
            </w:rPr>
            <w:t>18</w:t>
          </w:r>
          <w:r w:rsidR="006A2E7E">
            <w:rPr>
              <w:noProof/>
            </w:rPr>
            <w:fldChar w:fldCharType="end"/>
          </w:r>
        </w:p>
        <w:p w:rsidR="00AD1781" w:rsidRDefault="00AD1781" w:rsidP="00646123">
          <w:pPr>
            <w:pStyle w:val="TOC2"/>
            <w:rPr>
              <w:i/>
              <w:noProof/>
              <w:sz w:val="24"/>
              <w:szCs w:val="24"/>
              <w:lang w:eastAsia="ja-JP"/>
            </w:rPr>
          </w:pPr>
          <w:r>
            <w:rPr>
              <w:noProof/>
            </w:rPr>
            <w:t>Buddhism</w:t>
          </w:r>
          <w:r>
            <w:rPr>
              <w:noProof/>
            </w:rPr>
            <w:tab/>
          </w:r>
          <w:r w:rsidR="006A2E7E">
            <w:rPr>
              <w:noProof/>
            </w:rPr>
            <w:fldChar w:fldCharType="begin"/>
          </w:r>
          <w:r>
            <w:rPr>
              <w:noProof/>
            </w:rPr>
            <w:instrText xml:space="preserve"> PAGEREF _Toc195665174 \h </w:instrText>
          </w:r>
          <w:r w:rsidR="00FF52E4">
            <w:rPr>
              <w:noProof/>
            </w:rPr>
          </w:r>
          <w:r w:rsidR="006A2E7E">
            <w:rPr>
              <w:noProof/>
            </w:rPr>
            <w:fldChar w:fldCharType="separate"/>
          </w:r>
          <w:r>
            <w:rPr>
              <w:noProof/>
            </w:rPr>
            <w:t>18</w:t>
          </w:r>
          <w:r w:rsidR="006A2E7E">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6A2E7E">
            <w:rPr>
              <w:noProof/>
            </w:rPr>
            <w:fldChar w:fldCharType="begin"/>
          </w:r>
          <w:r>
            <w:rPr>
              <w:noProof/>
            </w:rPr>
            <w:instrText xml:space="preserve"> PAGEREF _Toc195665175 \h </w:instrText>
          </w:r>
          <w:r w:rsidR="00FF52E4">
            <w:rPr>
              <w:noProof/>
            </w:rPr>
          </w:r>
          <w:r w:rsidR="006A2E7E">
            <w:rPr>
              <w:noProof/>
            </w:rPr>
            <w:fldChar w:fldCharType="separate"/>
          </w:r>
          <w:r>
            <w:rPr>
              <w:noProof/>
            </w:rPr>
            <w:t>19</w:t>
          </w:r>
          <w:r w:rsidR="006A2E7E">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6A2E7E">
            <w:rPr>
              <w:noProof/>
            </w:rPr>
            <w:fldChar w:fldCharType="begin"/>
          </w:r>
          <w:r>
            <w:rPr>
              <w:noProof/>
            </w:rPr>
            <w:instrText xml:space="preserve"> PAGEREF _Toc195665176 \h </w:instrText>
          </w:r>
          <w:r w:rsidR="00FF52E4">
            <w:rPr>
              <w:noProof/>
            </w:rPr>
          </w:r>
          <w:r w:rsidR="006A2E7E">
            <w:rPr>
              <w:noProof/>
            </w:rPr>
            <w:fldChar w:fldCharType="separate"/>
          </w:r>
          <w:r>
            <w:rPr>
              <w:noProof/>
            </w:rPr>
            <w:t>19</w:t>
          </w:r>
          <w:r w:rsidR="006A2E7E">
            <w:rPr>
              <w:noProof/>
            </w:rPr>
            <w:fldChar w:fldCharType="end"/>
          </w:r>
        </w:p>
        <w:p w:rsidR="00AD1781" w:rsidRDefault="00AD1781" w:rsidP="00646123">
          <w:pPr>
            <w:pStyle w:val="TOC1"/>
            <w:rPr>
              <w:noProof/>
              <w:lang w:eastAsia="ja-JP"/>
            </w:rPr>
          </w:pPr>
          <w:r>
            <w:rPr>
              <w:noProof/>
            </w:rPr>
            <w:t>1.15) Aesthetics - Corey</w:t>
          </w:r>
          <w:r>
            <w:rPr>
              <w:noProof/>
            </w:rPr>
            <w:tab/>
          </w:r>
          <w:r w:rsidR="006A2E7E">
            <w:rPr>
              <w:noProof/>
            </w:rPr>
            <w:fldChar w:fldCharType="begin"/>
          </w:r>
          <w:r>
            <w:rPr>
              <w:noProof/>
            </w:rPr>
            <w:instrText xml:space="preserve"> PAGEREF _Toc195665177 \h </w:instrText>
          </w:r>
          <w:r w:rsidR="00FF52E4">
            <w:rPr>
              <w:noProof/>
            </w:rPr>
          </w:r>
          <w:r w:rsidR="006A2E7E">
            <w:rPr>
              <w:noProof/>
            </w:rPr>
            <w:fldChar w:fldCharType="separate"/>
          </w:r>
          <w:r>
            <w:rPr>
              <w:noProof/>
            </w:rPr>
            <w:t>22</w:t>
          </w:r>
          <w:r w:rsidR="006A2E7E">
            <w:rPr>
              <w:noProof/>
            </w:rPr>
            <w:fldChar w:fldCharType="end"/>
          </w:r>
        </w:p>
        <w:p w:rsidR="00AD1781" w:rsidRDefault="00AD1781" w:rsidP="00646123">
          <w:pPr>
            <w:pStyle w:val="TOC2"/>
            <w:rPr>
              <w:i/>
              <w:noProof/>
              <w:sz w:val="24"/>
              <w:szCs w:val="24"/>
              <w:lang w:eastAsia="ja-JP"/>
            </w:rPr>
          </w:pPr>
          <w:r>
            <w:rPr>
              <w:noProof/>
            </w:rPr>
            <w:t>Gardens</w:t>
          </w:r>
          <w:r>
            <w:rPr>
              <w:noProof/>
            </w:rPr>
            <w:tab/>
          </w:r>
          <w:r w:rsidR="006A2E7E">
            <w:rPr>
              <w:noProof/>
            </w:rPr>
            <w:fldChar w:fldCharType="begin"/>
          </w:r>
          <w:r>
            <w:rPr>
              <w:noProof/>
            </w:rPr>
            <w:instrText xml:space="preserve"> PAGEREF _Toc195665178 \h </w:instrText>
          </w:r>
          <w:r w:rsidR="00FF52E4">
            <w:rPr>
              <w:noProof/>
            </w:rPr>
          </w:r>
          <w:r w:rsidR="006A2E7E">
            <w:rPr>
              <w:noProof/>
            </w:rPr>
            <w:fldChar w:fldCharType="separate"/>
          </w:r>
          <w:r>
            <w:rPr>
              <w:noProof/>
            </w:rPr>
            <w:t>23</w:t>
          </w:r>
          <w:r w:rsidR="006A2E7E">
            <w:rPr>
              <w:noProof/>
            </w:rPr>
            <w:fldChar w:fldCharType="end"/>
          </w:r>
        </w:p>
        <w:p w:rsidR="00AD1781" w:rsidRDefault="00AD1781" w:rsidP="00646123">
          <w:pPr>
            <w:pStyle w:val="TOC2"/>
            <w:rPr>
              <w:i/>
              <w:noProof/>
              <w:sz w:val="24"/>
              <w:szCs w:val="24"/>
              <w:lang w:eastAsia="ja-JP"/>
            </w:rPr>
          </w:pPr>
          <w:r>
            <w:rPr>
              <w:noProof/>
            </w:rPr>
            <w:t>Theater</w:t>
          </w:r>
          <w:r>
            <w:rPr>
              <w:noProof/>
            </w:rPr>
            <w:tab/>
          </w:r>
          <w:r w:rsidR="006A2E7E">
            <w:rPr>
              <w:noProof/>
            </w:rPr>
            <w:fldChar w:fldCharType="begin"/>
          </w:r>
          <w:r>
            <w:rPr>
              <w:noProof/>
            </w:rPr>
            <w:instrText xml:space="preserve"> PAGEREF _Toc195665179 \h </w:instrText>
          </w:r>
          <w:r w:rsidR="00FF52E4">
            <w:rPr>
              <w:noProof/>
            </w:rPr>
          </w:r>
          <w:r w:rsidR="006A2E7E">
            <w:rPr>
              <w:noProof/>
            </w:rPr>
            <w:fldChar w:fldCharType="separate"/>
          </w:r>
          <w:r>
            <w:rPr>
              <w:noProof/>
            </w:rPr>
            <w:t>24</w:t>
          </w:r>
          <w:r w:rsidR="006A2E7E">
            <w:rPr>
              <w:noProof/>
            </w:rPr>
            <w:fldChar w:fldCharType="end"/>
          </w:r>
        </w:p>
        <w:p w:rsidR="00AD1781" w:rsidRDefault="00AD1781" w:rsidP="00646123">
          <w:pPr>
            <w:pStyle w:val="TOC2"/>
            <w:rPr>
              <w:i/>
              <w:noProof/>
              <w:sz w:val="24"/>
              <w:szCs w:val="24"/>
              <w:lang w:eastAsia="ja-JP"/>
            </w:rPr>
          </w:pPr>
          <w:r>
            <w:rPr>
              <w:noProof/>
            </w:rPr>
            <w:t>Music</w:t>
          </w:r>
          <w:r>
            <w:rPr>
              <w:noProof/>
            </w:rPr>
            <w:tab/>
          </w:r>
          <w:r w:rsidR="006A2E7E">
            <w:rPr>
              <w:noProof/>
            </w:rPr>
            <w:fldChar w:fldCharType="begin"/>
          </w:r>
          <w:r>
            <w:rPr>
              <w:noProof/>
            </w:rPr>
            <w:instrText xml:space="preserve"> PAGEREF _Toc195665180 \h </w:instrText>
          </w:r>
          <w:r w:rsidR="00FF52E4">
            <w:rPr>
              <w:noProof/>
            </w:rPr>
          </w:r>
          <w:r w:rsidR="006A2E7E">
            <w:rPr>
              <w:noProof/>
            </w:rPr>
            <w:fldChar w:fldCharType="separate"/>
          </w:r>
          <w:r>
            <w:rPr>
              <w:noProof/>
            </w:rPr>
            <w:t>24</w:t>
          </w:r>
          <w:r w:rsidR="006A2E7E">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6A2E7E">
            <w:rPr>
              <w:noProof/>
            </w:rPr>
            <w:fldChar w:fldCharType="begin"/>
          </w:r>
          <w:r>
            <w:rPr>
              <w:noProof/>
            </w:rPr>
            <w:instrText xml:space="preserve"> PAGEREF _Toc195665181 \h </w:instrText>
          </w:r>
          <w:r w:rsidR="00FF52E4">
            <w:rPr>
              <w:noProof/>
            </w:rPr>
          </w:r>
          <w:r w:rsidR="006A2E7E">
            <w:rPr>
              <w:noProof/>
            </w:rPr>
            <w:fldChar w:fldCharType="separate"/>
          </w:r>
          <w:r>
            <w:rPr>
              <w:noProof/>
            </w:rPr>
            <w:t>24</w:t>
          </w:r>
          <w:r w:rsidR="006A2E7E">
            <w:rPr>
              <w:noProof/>
            </w:rPr>
            <w:fldChar w:fldCharType="end"/>
          </w:r>
        </w:p>
        <w:p w:rsidR="00AD1781" w:rsidRDefault="00AD1781" w:rsidP="00646123">
          <w:pPr>
            <w:pStyle w:val="TOC2"/>
            <w:rPr>
              <w:i/>
              <w:noProof/>
              <w:sz w:val="24"/>
              <w:szCs w:val="24"/>
              <w:lang w:eastAsia="ja-JP"/>
            </w:rPr>
          </w:pPr>
          <w:r>
            <w:rPr>
              <w:noProof/>
            </w:rPr>
            <w:t>Dance</w:t>
          </w:r>
          <w:r>
            <w:rPr>
              <w:noProof/>
            </w:rPr>
            <w:tab/>
          </w:r>
          <w:r w:rsidR="006A2E7E">
            <w:rPr>
              <w:noProof/>
            </w:rPr>
            <w:fldChar w:fldCharType="begin"/>
          </w:r>
          <w:r>
            <w:rPr>
              <w:noProof/>
            </w:rPr>
            <w:instrText xml:space="preserve"> PAGEREF _Toc195665182 \h </w:instrText>
          </w:r>
          <w:r w:rsidR="00FF52E4">
            <w:rPr>
              <w:noProof/>
            </w:rPr>
          </w:r>
          <w:r w:rsidR="006A2E7E">
            <w:rPr>
              <w:noProof/>
            </w:rPr>
            <w:fldChar w:fldCharType="separate"/>
          </w:r>
          <w:r>
            <w:rPr>
              <w:noProof/>
            </w:rPr>
            <w:t>25</w:t>
          </w:r>
          <w:r w:rsidR="006A2E7E">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6A2E7E">
            <w:rPr>
              <w:noProof/>
            </w:rPr>
            <w:fldChar w:fldCharType="begin"/>
          </w:r>
          <w:r>
            <w:rPr>
              <w:noProof/>
            </w:rPr>
            <w:instrText xml:space="preserve"> PAGEREF _Toc195665183 \h </w:instrText>
          </w:r>
          <w:r w:rsidR="00FF52E4">
            <w:rPr>
              <w:noProof/>
            </w:rPr>
          </w:r>
          <w:r w:rsidR="006A2E7E">
            <w:rPr>
              <w:noProof/>
            </w:rPr>
            <w:fldChar w:fldCharType="separate"/>
          </w:r>
          <w:r>
            <w:rPr>
              <w:noProof/>
            </w:rPr>
            <w:t>26</w:t>
          </w:r>
          <w:r w:rsidR="006A2E7E">
            <w:rPr>
              <w:noProof/>
            </w:rPr>
            <w:fldChar w:fldCharType="end"/>
          </w:r>
        </w:p>
        <w:p w:rsidR="00AD1781" w:rsidRDefault="00AD1781" w:rsidP="00646123">
          <w:pPr>
            <w:pStyle w:val="TOC2"/>
            <w:rPr>
              <w:i/>
              <w:noProof/>
              <w:sz w:val="24"/>
              <w:szCs w:val="24"/>
              <w:lang w:eastAsia="ja-JP"/>
            </w:rPr>
          </w:pPr>
          <w:r>
            <w:rPr>
              <w:noProof/>
            </w:rPr>
            <w:t>Greetings</w:t>
          </w:r>
          <w:r>
            <w:rPr>
              <w:noProof/>
            </w:rPr>
            <w:tab/>
          </w:r>
          <w:r w:rsidR="006A2E7E">
            <w:rPr>
              <w:noProof/>
            </w:rPr>
            <w:fldChar w:fldCharType="begin"/>
          </w:r>
          <w:r>
            <w:rPr>
              <w:noProof/>
            </w:rPr>
            <w:instrText xml:space="preserve"> PAGEREF _Toc195665184 \h </w:instrText>
          </w:r>
          <w:r w:rsidR="00FF52E4">
            <w:rPr>
              <w:noProof/>
            </w:rPr>
          </w:r>
          <w:r w:rsidR="006A2E7E">
            <w:rPr>
              <w:noProof/>
            </w:rPr>
            <w:fldChar w:fldCharType="separate"/>
          </w:r>
          <w:r>
            <w:rPr>
              <w:noProof/>
            </w:rPr>
            <w:t>26</w:t>
          </w:r>
          <w:r w:rsidR="006A2E7E">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6A2E7E">
            <w:rPr>
              <w:noProof/>
            </w:rPr>
            <w:fldChar w:fldCharType="begin"/>
          </w:r>
          <w:r>
            <w:rPr>
              <w:noProof/>
            </w:rPr>
            <w:instrText xml:space="preserve"> PAGEREF _Toc195665185 \h </w:instrText>
          </w:r>
          <w:r w:rsidR="00FF52E4">
            <w:rPr>
              <w:noProof/>
            </w:rPr>
          </w:r>
          <w:r w:rsidR="006A2E7E">
            <w:rPr>
              <w:noProof/>
            </w:rPr>
            <w:fldChar w:fldCharType="separate"/>
          </w:r>
          <w:r>
            <w:rPr>
              <w:noProof/>
            </w:rPr>
            <w:t>26</w:t>
          </w:r>
          <w:r w:rsidR="006A2E7E">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6A2E7E">
            <w:rPr>
              <w:noProof/>
            </w:rPr>
            <w:fldChar w:fldCharType="begin"/>
          </w:r>
          <w:r>
            <w:rPr>
              <w:noProof/>
            </w:rPr>
            <w:instrText xml:space="preserve"> PAGEREF _Toc195665186 \h </w:instrText>
          </w:r>
          <w:r w:rsidR="00FF52E4">
            <w:rPr>
              <w:noProof/>
            </w:rPr>
          </w:r>
          <w:r w:rsidR="006A2E7E">
            <w:rPr>
              <w:noProof/>
            </w:rPr>
            <w:fldChar w:fldCharType="separate"/>
          </w:r>
          <w:r>
            <w:rPr>
              <w:noProof/>
            </w:rPr>
            <w:t>26</w:t>
          </w:r>
          <w:r w:rsidR="006A2E7E">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6A2E7E">
            <w:rPr>
              <w:noProof/>
            </w:rPr>
            <w:fldChar w:fldCharType="begin"/>
          </w:r>
          <w:r>
            <w:rPr>
              <w:noProof/>
            </w:rPr>
            <w:instrText xml:space="preserve"> PAGEREF _Toc195665187 \h </w:instrText>
          </w:r>
          <w:r w:rsidR="00FF52E4">
            <w:rPr>
              <w:noProof/>
            </w:rPr>
          </w:r>
          <w:r w:rsidR="006A2E7E">
            <w:rPr>
              <w:noProof/>
            </w:rPr>
            <w:fldChar w:fldCharType="separate"/>
          </w:r>
          <w:r>
            <w:rPr>
              <w:noProof/>
            </w:rPr>
            <w:t>27</w:t>
          </w:r>
          <w:r w:rsidR="006A2E7E">
            <w:rPr>
              <w:noProof/>
            </w:rPr>
            <w:fldChar w:fldCharType="end"/>
          </w:r>
        </w:p>
        <w:p w:rsidR="00AD1781" w:rsidRDefault="00AD1781" w:rsidP="00646123">
          <w:pPr>
            <w:pStyle w:val="TOC2"/>
            <w:rPr>
              <w:i/>
              <w:noProof/>
              <w:sz w:val="24"/>
              <w:szCs w:val="24"/>
              <w:lang w:eastAsia="ja-JP"/>
            </w:rPr>
          </w:pPr>
          <w:r>
            <w:rPr>
              <w:noProof/>
            </w:rPr>
            <w:t>Holidays</w:t>
          </w:r>
          <w:r>
            <w:rPr>
              <w:noProof/>
            </w:rPr>
            <w:tab/>
          </w:r>
          <w:r w:rsidR="006A2E7E">
            <w:rPr>
              <w:noProof/>
            </w:rPr>
            <w:fldChar w:fldCharType="begin"/>
          </w:r>
          <w:r>
            <w:rPr>
              <w:noProof/>
            </w:rPr>
            <w:instrText xml:space="preserve"> PAGEREF _Toc195665188 \h </w:instrText>
          </w:r>
          <w:r w:rsidR="00FF52E4">
            <w:rPr>
              <w:noProof/>
            </w:rPr>
          </w:r>
          <w:r w:rsidR="006A2E7E">
            <w:rPr>
              <w:noProof/>
            </w:rPr>
            <w:fldChar w:fldCharType="separate"/>
          </w:r>
          <w:r>
            <w:rPr>
              <w:noProof/>
            </w:rPr>
            <w:t>27</w:t>
          </w:r>
          <w:r w:rsidR="006A2E7E">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6A2E7E">
            <w:rPr>
              <w:noProof/>
            </w:rPr>
            <w:fldChar w:fldCharType="begin"/>
          </w:r>
          <w:r>
            <w:rPr>
              <w:noProof/>
            </w:rPr>
            <w:instrText xml:space="preserve"> PAGEREF _Toc195665189 \h </w:instrText>
          </w:r>
          <w:r w:rsidR="00FF52E4">
            <w:rPr>
              <w:noProof/>
            </w:rPr>
          </w:r>
          <w:r w:rsidR="006A2E7E">
            <w:rPr>
              <w:noProof/>
            </w:rPr>
            <w:fldChar w:fldCharType="separate"/>
          </w:r>
          <w:r>
            <w:rPr>
              <w:noProof/>
            </w:rPr>
            <w:t>27</w:t>
          </w:r>
          <w:r w:rsidR="006A2E7E">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6A2E7E">
            <w:rPr>
              <w:noProof/>
            </w:rPr>
            <w:fldChar w:fldCharType="begin"/>
          </w:r>
          <w:r>
            <w:rPr>
              <w:noProof/>
            </w:rPr>
            <w:instrText xml:space="preserve"> PAGEREF _Toc195665190 \h </w:instrText>
          </w:r>
          <w:r w:rsidR="00FF52E4">
            <w:rPr>
              <w:noProof/>
            </w:rPr>
          </w:r>
          <w:r w:rsidR="006A2E7E">
            <w:rPr>
              <w:noProof/>
            </w:rPr>
            <w:fldChar w:fldCharType="separate"/>
          </w:r>
          <w:r>
            <w:rPr>
              <w:noProof/>
            </w:rPr>
            <w:t>28</w:t>
          </w:r>
          <w:r w:rsidR="006A2E7E">
            <w:rPr>
              <w:noProof/>
            </w:rPr>
            <w:fldChar w:fldCharType="end"/>
          </w:r>
        </w:p>
        <w:p w:rsidR="00AD1781" w:rsidRDefault="00AD1781" w:rsidP="00646123">
          <w:pPr>
            <w:pStyle w:val="TOC1"/>
            <w:rPr>
              <w:noProof/>
              <w:lang w:eastAsia="ja-JP"/>
            </w:rPr>
          </w:pPr>
          <w:r>
            <w:rPr>
              <w:noProof/>
            </w:rPr>
            <w:t>1.19) Languages - Jeff</w:t>
          </w:r>
          <w:r>
            <w:rPr>
              <w:noProof/>
            </w:rPr>
            <w:tab/>
          </w:r>
          <w:r w:rsidR="006A2E7E">
            <w:rPr>
              <w:noProof/>
            </w:rPr>
            <w:fldChar w:fldCharType="begin"/>
          </w:r>
          <w:r>
            <w:rPr>
              <w:noProof/>
            </w:rPr>
            <w:instrText xml:space="preserve"> PAGEREF _Toc195665191 \h </w:instrText>
          </w:r>
          <w:r w:rsidR="00FF52E4">
            <w:rPr>
              <w:noProof/>
            </w:rPr>
          </w:r>
          <w:r w:rsidR="006A2E7E">
            <w:rPr>
              <w:noProof/>
            </w:rPr>
            <w:fldChar w:fldCharType="separate"/>
          </w:r>
          <w:r>
            <w:rPr>
              <w:noProof/>
            </w:rPr>
            <w:t>29</w:t>
          </w:r>
          <w:r w:rsidR="006A2E7E">
            <w:rPr>
              <w:noProof/>
            </w:rPr>
            <w:fldChar w:fldCharType="end"/>
          </w:r>
        </w:p>
        <w:p w:rsidR="00AD1781" w:rsidRDefault="00AD1781" w:rsidP="00646123">
          <w:pPr>
            <w:pStyle w:val="TOC1"/>
            <w:rPr>
              <w:noProof/>
              <w:lang w:eastAsia="ja-JP"/>
            </w:rPr>
          </w:pPr>
          <w:r>
            <w:rPr>
              <w:noProof/>
            </w:rPr>
            <w:t>2.1) Kluckhohn &amp; Strodtbeck-</w:t>
          </w:r>
          <w:r>
            <w:rPr>
              <w:noProof/>
            </w:rPr>
            <w:tab/>
          </w:r>
          <w:r w:rsidR="006A2E7E">
            <w:rPr>
              <w:noProof/>
            </w:rPr>
            <w:fldChar w:fldCharType="begin"/>
          </w:r>
          <w:r>
            <w:rPr>
              <w:noProof/>
            </w:rPr>
            <w:instrText xml:space="preserve"> PAGEREF _Toc195665192 \h </w:instrText>
          </w:r>
          <w:r w:rsidR="00FF52E4">
            <w:rPr>
              <w:noProof/>
            </w:rPr>
          </w:r>
          <w:r w:rsidR="006A2E7E">
            <w:rPr>
              <w:noProof/>
            </w:rPr>
            <w:fldChar w:fldCharType="separate"/>
          </w:r>
          <w:r>
            <w:rPr>
              <w:noProof/>
            </w:rPr>
            <w:t>29</w:t>
          </w:r>
          <w:r w:rsidR="006A2E7E">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6A2E7E">
            <w:rPr>
              <w:noProof/>
            </w:rPr>
            <w:fldChar w:fldCharType="begin"/>
          </w:r>
          <w:r>
            <w:rPr>
              <w:noProof/>
            </w:rPr>
            <w:instrText xml:space="preserve"> PAGEREF _Toc195665193 \h </w:instrText>
          </w:r>
          <w:r w:rsidR="00FF52E4">
            <w:rPr>
              <w:noProof/>
            </w:rPr>
          </w:r>
          <w:r w:rsidR="006A2E7E">
            <w:rPr>
              <w:noProof/>
            </w:rPr>
            <w:fldChar w:fldCharType="separate"/>
          </w:r>
          <w:r>
            <w:rPr>
              <w:noProof/>
            </w:rPr>
            <w:t>31</w:t>
          </w:r>
          <w:r w:rsidR="006A2E7E">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6A2E7E">
            <w:rPr>
              <w:noProof/>
            </w:rPr>
            <w:fldChar w:fldCharType="begin"/>
          </w:r>
          <w:r>
            <w:rPr>
              <w:noProof/>
            </w:rPr>
            <w:instrText xml:space="preserve"> PAGEREF _Toc195665194 \h </w:instrText>
          </w:r>
          <w:r w:rsidR="00FF52E4">
            <w:rPr>
              <w:noProof/>
            </w:rPr>
          </w:r>
          <w:r w:rsidR="006A2E7E">
            <w:rPr>
              <w:noProof/>
            </w:rPr>
            <w:fldChar w:fldCharType="separate"/>
          </w:r>
          <w:r>
            <w:rPr>
              <w:noProof/>
            </w:rPr>
            <w:t>33</w:t>
          </w:r>
          <w:r w:rsidR="006A2E7E">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6A2E7E">
            <w:rPr>
              <w:noProof/>
            </w:rPr>
            <w:fldChar w:fldCharType="begin"/>
          </w:r>
          <w:r>
            <w:rPr>
              <w:noProof/>
            </w:rPr>
            <w:instrText xml:space="preserve"> PAGEREF _Toc195665195 \h </w:instrText>
          </w:r>
          <w:r w:rsidR="00FF52E4">
            <w:rPr>
              <w:noProof/>
            </w:rPr>
          </w:r>
          <w:r w:rsidR="006A2E7E">
            <w:rPr>
              <w:noProof/>
            </w:rPr>
            <w:fldChar w:fldCharType="separate"/>
          </w:r>
          <w:r>
            <w:rPr>
              <w:noProof/>
            </w:rPr>
            <w:t>33</w:t>
          </w:r>
          <w:r w:rsidR="006A2E7E">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6A2E7E">
            <w:rPr>
              <w:noProof/>
            </w:rPr>
            <w:fldChar w:fldCharType="begin"/>
          </w:r>
          <w:r>
            <w:rPr>
              <w:noProof/>
            </w:rPr>
            <w:instrText xml:space="preserve"> PAGEREF _Toc195665196 \h </w:instrText>
          </w:r>
          <w:r w:rsidR="00FF52E4">
            <w:rPr>
              <w:noProof/>
            </w:rPr>
          </w:r>
          <w:r w:rsidR="006A2E7E">
            <w:rPr>
              <w:noProof/>
            </w:rPr>
            <w:fldChar w:fldCharType="separate"/>
          </w:r>
          <w:r>
            <w:rPr>
              <w:noProof/>
            </w:rPr>
            <w:t>33</w:t>
          </w:r>
          <w:r w:rsidR="006A2E7E">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6A2E7E">
            <w:rPr>
              <w:noProof/>
            </w:rPr>
            <w:fldChar w:fldCharType="begin"/>
          </w:r>
          <w:r>
            <w:rPr>
              <w:noProof/>
            </w:rPr>
            <w:instrText xml:space="preserve"> PAGEREF _Toc195665197 \h </w:instrText>
          </w:r>
          <w:r w:rsidR="00FF52E4">
            <w:rPr>
              <w:noProof/>
            </w:rPr>
          </w:r>
          <w:r w:rsidR="006A2E7E">
            <w:rPr>
              <w:noProof/>
            </w:rPr>
            <w:fldChar w:fldCharType="separate"/>
          </w:r>
          <w:r>
            <w:rPr>
              <w:noProof/>
            </w:rPr>
            <w:t>34</w:t>
          </w:r>
          <w:r w:rsidR="006A2E7E">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6A2E7E">
            <w:rPr>
              <w:noProof/>
            </w:rPr>
            <w:fldChar w:fldCharType="begin"/>
          </w:r>
          <w:r>
            <w:rPr>
              <w:noProof/>
            </w:rPr>
            <w:instrText xml:space="preserve"> PAGEREF _Toc195665198 \h </w:instrText>
          </w:r>
          <w:r w:rsidR="00FF52E4">
            <w:rPr>
              <w:noProof/>
            </w:rPr>
          </w:r>
          <w:r w:rsidR="006A2E7E">
            <w:rPr>
              <w:noProof/>
            </w:rPr>
            <w:fldChar w:fldCharType="separate"/>
          </w:r>
          <w:r>
            <w:rPr>
              <w:noProof/>
            </w:rPr>
            <w:t>34</w:t>
          </w:r>
          <w:r w:rsidR="006A2E7E">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6A2E7E">
            <w:rPr>
              <w:noProof/>
            </w:rPr>
            <w:fldChar w:fldCharType="begin"/>
          </w:r>
          <w:r>
            <w:rPr>
              <w:noProof/>
            </w:rPr>
            <w:instrText xml:space="preserve"> PAGEREF _Toc195665199 \h </w:instrText>
          </w:r>
          <w:r w:rsidR="00FF52E4">
            <w:rPr>
              <w:noProof/>
            </w:rPr>
          </w:r>
          <w:r w:rsidR="006A2E7E">
            <w:rPr>
              <w:noProof/>
            </w:rPr>
            <w:fldChar w:fldCharType="separate"/>
          </w:r>
          <w:r>
            <w:rPr>
              <w:noProof/>
            </w:rPr>
            <w:t>34</w:t>
          </w:r>
          <w:r w:rsidR="006A2E7E">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6A2E7E">
            <w:rPr>
              <w:noProof/>
            </w:rPr>
            <w:fldChar w:fldCharType="begin"/>
          </w:r>
          <w:r>
            <w:rPr>
              <w:noProof/>
            </w:rPr>
            <w:instrText xml:space="preserve"> PAGEREF _Toc195665200 \h </w:instrText>
          </w:r>
          <w:r w:rsidR="00FF52E4">
            <w:rPr>
              <w:noProof/>
            </w:rPr>
          </w:r>
          <w:r w:rsidR="006A2E7E">
            <w:rPr>
              <w:noProof/>
            </w:rPr>
            <w:fldChar w:fldCharType="separate"/>
          </w:r>
          <w:r>
            <w:rPr>
              <w:noProof/>
            </w:rPr>
            <w:t>34</w:t>
          </w:r>
          <w:r w:rsidR="006A2E7E">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6A2E7E">
            <w:rPr>
              <w:noProof/>
            </w:rPr>
            <w:fldChar w:fldCharType="begin"/>
          </w:r>
          <w:r>
            <w:rPr>
              <w:noProof/>
            </w:rPr>
            <w:instrText xml:space="preserve"> PAGEREF _Toc195665201 \h </w:instrText>
          </w:r>
          <w:r w:rsidR="00FF52E4">
            <w:rPr>
              <w:noProof/>
            </w:rPr>
          </w:r>
          <w:r w:rsidR="006A2E7E">
            <w:rPr>
              <w:noProof/>
            </w:rPr>
            <w:fldChar w:fldCharType="separate"/>
          </w:r>
          <w:r>
            <w:rPr>
              <w:noProof/>
            </w:rPr>
            <w:t>35</w:t>
          </w:r>
          <w:r w:rsidR="006A2E7E">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6A2E7E">
            <w:rPr>
              <w:noProof/>
            </w:rPr>
            <w:fldChar w:fldCharType="begin"/>
          </w:r>
          <w:r>
            <w:rPr>
              <w:noProof/>
            </w:rPr>
            <w:instrText xml:space="preserve"> PAGEREF _Toc195665202 \h </w:instrText>
          </w:r>
          <w:r w:rsidR="00FF52E4">
            <w:rPr>
              <w:noProof/>
            </w:rPr>
          </w:r>
          <w:r w:rsidR="006A2E7E">
            <w:rPr>
              <w:noProof/>
            </w:rPr>
            <w:fldChar w:fldCharType="separate"/>
          </w:r>
          <w:r>
            <w:rPr>
              <w:noProof/>
            </w:rPr>
            <w:t>35</w:t>
          </w:r>
          <w:r w:rsidR="006A2E7E">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6A2E7E">
            <w:rPr>
              <w:noProof/>
            </w:rPr>
            <w:fldChar w:fldCharType="begin"/>
          </w:r>
          <w:r>
            <w:rPr>
              <w:noProof/>
            </w:rPr>
            <w:instrText xml:space="preserve"> PAGEREF _Toc195665203 \h </w:instrText>
          </w:r>
          <w:r w:rsidR="00FF52E4">
            <w:rPr>
              <w:noProof/>
            </w:rPr>
          </w:r>
          <w:r w:rsidR="006A2E7E">
            <w:rPr>
              <w:noProof/>
            </w:rPr>
            <w:fldChar w:fldCharType="separate"/>
          </w:r>
          <w:r>
            <w:rPr>
              <w:noProof/>
            </w:rPr>
            <w:t>35</w:t>
          </w:r>
          <w:r w:rsidR="006A2E7E">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6A2E7E">
            <w:rPr>
              <w:noProof/>
            </w:rPr>
            <w:fldChar w:fldCharType="begin"/>
          </w:r>
          <w:r>
            <w:rPr>
              <w:noProof/>
            </w:rPr>
            <w:instrText xml:space="preserve"> PAGEREF _Toc195665204 \h </w:instrText>
          </w:r>
          <w:r w:rsidR="00FF52E4">
            <w:rPr>
              <w:noProof/>
            </w:rPr>
          </w:r>
          <w:r w:rsidR="006A2E7E">
            <w:rPr>
              <w:noProof/>
            </w:rPr>
            <w:fldChar w:fldCharType="separate"/>
          </w:r>
          <w:r>
            <w:rPr>
              <w:noProof/>
            </w:rPr>
            <w:t>35</w:t>
          </w:r>
          <w:r w:rsidR="006A2E7E">
            <w:rPr>
              <w:noProof/>
            </w:rPr>
            <w:fldChar w:fldCharType="end"/>
          </w:r>
        </w:p>
        <w:p w:rsidR="00AD1781" w:rsidRDefault="00AD1781" w:rsidP="00646123">
          <w:pPr>
            <w:pStyle w:val="TOC1"/>
            <w:rPr>
              <w:noProof/>
              <w:lang w:eastAsia="ja-JP"/>
            </w:rPr>
          </w:pPr>
          <w:r>
            <w:rPr>
              <w:noProof/>
            </w:rPr>
            <w:t>2.8) Nonverbal Communication - Corey</w:t>
          </w:r>
          <w:r>
            <w:rPr>
              <w:noProof/>
            </w:rPr>
            <w:tab/>
          </w:r>
          <w:r w:rsidR="006A2E7E">
            <w:rPr>
              <w:noProof/>
            </w:rPr>
            <w:fldChar w:fldCharType="begin"/>
          </w:r>
          <w:r>
            <w:rPr>
              <w:noProof/>
            </w:rPr>
            <w:instrText xml:space="preserve"> PAGEREF _Toc195665205 \h </w:instrText>
          </w:r>
          <w:r w:rsidR="00FF52E4">
            <w:rPr>
              <w:noProof/>
            </w:rPr>
          </w:r>
          <w:r w:rsidR="006A2E7E">
            <w:rPr>
              <w:noProof/>
            </w:rPr>
            <w:fldChar w:fldCharType="separate"/>
          </w:r>
          <w:r>
            <w:rPr>
              <w:noProof/>
            </w:rPr>
            <w:t>39</w:t>
          </w:r>
          <w:r w:rsidR="006A2E7E">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6A2E7E">
            <w:rPr>
              <w:noProof/>
            </w:rPr>
            <w:fldChar w:fldCharType="begin"/>
          </w:r>
          <w:r>
            <w:rPr>
              <w:noProof/>
            </w:rPr>
            <w:instrText xml:space="preserve"> PAGEREF _Toc195665206 \h </w:instrText>
          </w:r>
          <w:r w:rsidR="00FF52E4">
            <w:rPr>
              <w:noProof/>
            </w:rPr>
          </w:r>
          <w:r w:rsidR="006A2E7E">
            <w:rPr>
              <w:noProof/>
            </w:rPr>
            <w:fldChar w:fldCharType="separate"/>
          </w:r>
          <w:r>
            <w:rPr>
              <w:noProof/>
            </w:rPr>
            <w:t>39</w:t>
          </w:r>
          <w:r w:rsidR="006A2E7E">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6A2E7E">
            <w:rPr>
              <w:noProof/>
            </w:rPr>
            <w:fldChar w:fldCharType="begin"/>
          </w:r>
          <w:r>
            <w:rPr>
              <w:noProof/>
            </w:rPr>
            <w:instrText xml:space="preserve"> PAGEREF _Toc195665207 \h </w:instrText>
          </w:r>
          <w:r w:rsidR="00FF52E4">
            <w:rPr>
              <w:noProof/>
            </w:rPr>
          </w:r>
          <w:r w:rsidR="006A2E7E">
            <w:rPr>
              <w:noProof/>
            </w:rPr>
            <w:fldChar w:fldCharType="separate"/>
          </w:r>
          <w:r>
            <w:rPr>
              <w:noProof/>
            </w:rPr>
            <w:t>39</w:t>
          </w:r>
          <w:r w:rsidR="006A2E7E">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6A2E7E">
            <w:rPr>
              <w:noProof/>
            </w:rPr>
            <w:fldChar w:fldCharType="begin"/>
          </w:r>
          <w:r>
            <w:rPr>
              <w:noProof/>
            </w:rPr>
            <w:instrText xml:space="preserve"> PAGEREF _Toc195665208 \h </w:instrText>
          </w:r>
          <w:r w:rsidR="00FF52E4">
            <w:rPr>
              <w:noProof/>
            </w:rPr>
          </w:r>
          <w:r w:rsidR="006A2E7E">
            <w:rPr>
              <w:noProof/>
            </w:rPr>
            <w:fldChar w:fldCharType="separate"/>
          </w:r>
          <w:r>
            <w:rPr>
              <w:noProof/>
            </w:rPr>
            <w:t>40</w:t>
          </w:r>
          <w:r w:rsidR="006A2E7E">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6A2E7E">
            <w:rPr>
              <w:noProof/>
            </w:rPr>
            <w:fldChar w:fldCharType="begin"/>
          </w:r>
          <w:r>
            <w:rPr>
              <w:noProof/>
            </w:rPr>
            <w:instrText xml:space="preserve"> PAGEREF _Toc195665209 \h </w:instrText>
          </w:r>
          <w:r w:rsidR="00FF52E4">
            <w:rPr>
              <w:noProof/>
            </w:rPr>
          </w:r>
          <w:r w:rsidR="006A2E7E">
            <w:rPr>
              <w:noProof/>
            </w:rPr>
            <w:fldChar w:fldCharType="separate"/>
          </w:r>
          <w:r>
            <w:rPr>
              <w:noProof/>
            </w:rPr>
            <w:t>40</w:t>
          </w:r>
          <w:r w:rsidR="006A2E7E">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6A2E7E">
            <w:rPr>
              <w:noProof/>
            </w:rPr>
            <w:fldChar w:fldCharType="begin"/>
          </w:r>
          <w:r>
            <w:rPr>
              <w:noProof/>
            </w:rPr>
            <w:instrText xml:space="preserve"> PAGEREF _Toc195665210 \h </w:instrText>
          </w:r>
          <w:r w:rsidR="00FF52E4">
            <w:rPr>
              <w:noProof/>
            </w:rPr>
          </w:r>
          <w:r w:rsidR="006A2E7E">
            <w:rPr>
              <w:noProof/>
            </w:rPr>
            <w:fldChar w:fldCharType="separate"/>
          </w:r>
          <w:r>
            <w:rPr>
              <w:noProof/>
            </w:rPr>
            <w:t>40</w:t>
          </w:r>
          <w:r w:rsidR="006A2E7E">
            <w:rPr>
              <w:noProof/>
            </w:rPr>
            <w:fldChar w:fldCharType="end"/>
          </w:r>
        </w:p>
        <w:p w:rsidR="00AD1781" w:rsidRDefault="00AD1781" w:rsidP="00646123">
          <w:pPr>
            <w:pStyle w:val="TOC1"/>
            <w:rPr>
              <w:noProof/>
              <w:lang w:eastAsia="ja-JP"/>
            </w:rPr>
          </w:pPr>
          <w:r>
            <w:rPr>
              <w:noProof/>
            </w:rPr>
            <w:t>2.13) How U.S. Culture Is Viewed - Jeff</w:t>
          </w:r>
          <w:r>
            <w:rPr>
              <w:noProof/>
            </w:rPr>
            <w:tab/>
          </w:r>
          <w:r w:rsidR="006A2E7E">
            <w:rPr>
              <w:noProof/>
            </w:rPr>
            <w:fldChar w:fldCharType="begin"/>
          </w:r>
          <w:r>
            <w:rPr>
              <w:noProof/>
            </w:rPr>
            <w:instrText xml:space="preserve"> PAGEREF _Toc195665211 \h </w:instrText>
          </w:r>
          <w:r w:rsidR="00FF52E4">
            <w:rPr>
              <w:noProof/>
            </w:rPr>
          </w:r>
          <w:r w:rsidR="006A2E7E">
            <w:rPr>
              <w:noProof/>
            </w:rPr>
            <w:fldChar w:fldCharType="separate"/>
          </w:r>
          <w:r>
            <w:rPr>
              <w:noProof/>
            </w:rPr>
            <w:t>41</w:t>
          </w:r>
          <w:r w:rsidR="006A2E7E">
            <w:rPr>
              <w:noProof/>
            </w:rPr>
            <w:fldChar w:fldCharType="end"/>
          </w:r>
        </w:p>
        <w:p w:rsidR="00AD1781" w:rsidRDefault="00AD1781" w:rsidP="00646123">
          <w:pPr>
            <w:pStyle w:val="TOC1"/>
            <w:rPr>
              <w:noProof/>
              <w:lang w:eastAsia="ja-JP"/>
            </w:rPr>
          </w:pPr>
          <w:r>
            <w:rPr>
              <w:noProof/>
            </w:rPr>
            <w:t>2.15) Japanese Proverbs – Jeff</w:t>
          </w:r>
          <w:r>
            <w:rPr>
              <w:noProof/>
            </w:rPr>
            <w:tab/>
          </w:r>
          <w:r w:rsidR="006A2E7E">
            <w:rPr>
              <w:noProof/>
            </w:rPr>
            <w:fldChar w:fldCharType="begin"/>
          </w:r>
          <w:r>
            <w:rPr>
              <w:noProof/>
            </w:rPr>
            <w:instrText xml:space="preserve"> PAGEREF _Toc195665212 \h </w:instrText>
          </w:r>
          <w:r w:rsidR="00FF52E4">
            <w:rPr>
              <w:noProof/>
            </w:rPr>
          </w:r>
          <w:r w:rsidR="006A2E7E">
            <w:rPr>
              <w:noProof/>
            </w:rPr>
            <w:fldChar w:fldCharType="separate"/>
          </w:r>
          <w:r>
            <w:rPr>
              <w:noProof/>
            </w:rPr>
            <w:t>42</w:t>
          </w:r>
          <w:r w:rsidR="006A2E7E">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6A2E7E">
            <w:rPr>
              <w:noProof/>
            </w:rPr>
            <w:fldChar w:fldCharType="begin"/>
          </w:r>
          <w:r>
            <w:rPr>
              <w:noProof/>
            </w:rPr>
            <w:instrText xml:space="preserve"> PAGEREF _Toc195665213 \h </w:instrText>
          </w:r>
          <w:r w:rsidR="00FF52E4">
            <w:rPr>
              <w:noProof/>
            </w:rPr>
          </w:r>
          <w:r w:rsidR="006A2E7E">
            <w:rPr>
              <w:noProof/>
            </w:rPr>
            <w:fldChar w:fldCharType="separate"/>
          </w:r>
          <w:r>
            <w:rPr>
              <w:noProof/>
            </w:rPr>
            <w:t>42</w:t>
          </w:r>
          <w:r w:rsidR="006A2E7E">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6A2E7E">
            <w:rPr>
              <w:noProof/>
            </w:rPr>
            <w:fldChar w:fldCharType="begin"/>
          </w:r>
          <w:r>
            <w:rPr>
              <w:noProof/>
            </w:rPr>
            <w:instrText xml:space="preserve"> PAGEREF _Toc195665214 \h </w:instrText>
          </w:r>
          <w:r w:rsidR="00FF52E4">
            <w:rPr>
              <w:noProof/>
            </w:rPr>
          </w:r>
          <w:r w:rsidR="006A2E7E">
            <w:rPr>
              <w:noProof/>
            </w:rPr>
            <w:fldChar w:fldCharType="separate"/>
          </w:r>
          <w:r>
            <w:rPr>
              <w:noProof/>
            </w:rPr>
            <w:t>42</w:t>
          </w:r>
          <w:r w:rsidR="006A2E7E">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6A2E7E">
            <w:rPr>
              <w:noProof/>
            </w:rPr>
            <w:fldChar w:fldCharType="begin"/>
          </w:r>
          <w:r>
            <w:rPr>
              <w:noProof/>
            </w:rPr>
            <w:instrText xml:space="preserve"> PAGEREF _Toc195665215 \h </w:instrText>
          </w:r>
          <w:r w:rsidR="00FF52E4">
            <w:rPr>
              <w:noProof/>
            </w:rPr>
          </w:r>
          <w:r w:rsidR="006A2E7E">
            <w:rPr>
              <w:noProof/>
            </w:rPr>
            <w:fldChar w:fldCharType="separate"/>
          </w:r>
          <w:r>
            <w:rPr>
              <w:noProof/>
            </w:rPr>
            <w:t>42</w:t>
          </w:r>
          <w:r w:rsidR="006A2E7E">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6A2E7E">
            <w:rPr>
              <w:noProof/>
            </w:rPr>
            <w:fldChar w:fldCharType="begin"/>
          </w:r>
          <w:r>
            <w:rPr>
              <w:noProof/>
            </w:rPr>
            <w:instrText xml:space="preserve"> PAGEREF _Toc195665216 \h </w:instrText>
          </w:r>
          <w:r w:rsidR="00FF52E4">
            <w:rPr>
              <w:noProof/>
            </w:rPr>
          </w:r>
          <w:r w:rsidR="006A2E7E">
            <w:rPr>
              <w:noProof/>
            </w:rPr>
            <w:fldChar w:fldCharType="separate"/>
          </w:r>
          <w:r>
            <w:rPr>
              <w:noProof/>
            </w:rPr>
            <w:t>42</w:t>
          </w:r>
          <w:r w:rsidR="006A2E7E">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6A2E7E">
            <w:rPr>
              <w:noProof/>
            </w:rPr>
            <w:fldChar w:fldCharType="begin"/>
          </w:r>
          <w:r>
            <w:rPr>
              <w:noProof/>
            </w:rPr>
            <w:instrText xml:space="preserve"> PAGEREF _Toc195665217 \h </w:instrText>
          </w:r>
          <w:r w:rsidR="00FF52E4">
            <w:rPr>
              <w:noProof/>
            </w:rPr>
          </w:r>
          <w:r w:rsidR="006A2E7E">
            <w:rPr>
              <w:noProof/>
            </w:rPr>
            <w:fldChar w:fldCharType="separate"/>
          </w:r>
          <w:r>
            <w:rPr>
              <w:noProof/>
            </w:rPr>
            <w:t>43</w:t>
          </w:r>
          <w:r w:rsidR="006A2E7E">
            <w:rPr>
              <w:noProof/>
            </w:rPr>
            <w:fldChar w:fldCharType="end"/>
          </w:r>
        </w:p>
        <w:p w:rsidR="00AD1781" w:rsidRDefault="00AD1781" w:rsidP="00646123">
          <w:pPr>
            <w:pStyle w:val="TOC1"/>
            <w:rPr>
              <w:noProof/>
              <w:lang w:eastAsia="ja-JP"/>
            </w:rPr>
          </w:pPr>
          <w:r>
            <w:rPr>
              <w:noProof/>
            </w:rPr>
            <w:t>2.16) Japanese Current Events - Jeff</w:t>
          </w:r>
          <w:r>
            <w:rPr>
              <w:noProof/>
            </w:rPr>
            <w:tab/>
          </w:r>
          <w:r w:rsidR="006A2E7E">
            <w:rPr>
              <w:noProof/>
            </w:rPr>
            <w:fldChar w:fldCharType="begin"/>
          </w:r>
          <w:r>
            <w:rPr>
              <w:noProof/>
            </w:rPr>
            <w:instrText xml:space="preserve"> PAGEREF _Toc195665218 \h </w:instrText>
          </w:r>
          <w:r w:rsidR="00FF52E4">
            <w:rPr>
              <w:noProof/>
            </w:rPr>
          </w:r>
          <w:r w:rsidR="006A2E7E">
            <w:rPr>
              <w:noProof/>
            </w:rPr>
            <w:fldChar w:fldCharType="separate"/>
          </w:r>
          <w:r>
            <w:rPr>
              <w:noProof/>
            </w:rPr>
            <w:t>43</w:t>
          </w:r>
          <w:r w:rsidR="006A2E7E">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6A2E7E">
            <w:rPr>
              <w:noProof/>
            </w:rPr>
            <w:fldChar w:fldCharType="begin"/>
          </w:r>
          <w:r>
            <w:rPr>
              <w:noProof/>
            </w:rPr>
            <w:instrText xml:space="preserve"> PAGEREF _Toc195665219 \h </w:instrText>
          </w:r>
          <w:r w:rsidR="00FF52E4">
            <w:rPr>
              <w:noProof/>
            </w:rPr>
          </w:r>
          <w:r w:rsidR="006A2E7E">
            <w:rPr>
              <w:noProof/>
            </w:rPr>
            <w:fldChar w:fldCharType="separate"/>
          </w:r>
          <w:r>
            <w:rPr>
              <w:noProof/>
            </w:rPr>
            <w:t>44</w:t>
          </w:r>
          <w:r w:rsidR="006A2E7E">
            <w:rPr>
              <w:noProof/>
            </w:rPr>
            <w:fldChar w:fldCharType="end"/>
          </w:r>
        </w:p>
        <w:p w:rsidR="00AD1781" w:rsidRDefault="00AD1781" w:rsidP="00646123">
          <w:pPr>
            <w:pStyle w:val="TOC1"/>
            <w:rPr>
              <w:noProof/>
              <w:lang w:eastAsia="ja-JP"/>
            </w:rPr>
          </w:pPr>
          <w:r>
            <w:rPr>
              <w:noProof/>
            </w:rPr>
            <w:t>2.18) Relevant Employment Laws – Jeff</w:t>
          </w:r>
          <w:r>
            <w:rPr>
              <w:noProof/>
            </w:rPr>
            <w:tab/>
          </w:r>
          <w:r w:rsidR="006A2E7E">
            <w:rPr>
              <w:noProof/>
            </w:rPr>
            <w:fldChar w:fldCharType="begin"/>
          </w:r>
          <w:r>
            <w:rPr>
              <w:noProof/>
            </w:rPr>
            <w:instrText xml:space="preserve"> PAGEREF _Toc195665220 \h </w:instrText>
          </w:r>
          <w:r w:rsidR="00FF52E4">
            <w:rPr>
              <w:noProof/>
            </w:rPr>
          </w:r>
          <w:r w:rsidR="006A2E7E">
            <w:rPr>
              <w:noProof/>
            </w:rPr>
            <w:fldChar w:fldCharType="separate"/>
          </w:r>
          <w:r>
            <w:rPr>
              <w:noProof/>
            </w:rPr>
            <w:t>44</w:t>
          </w:r>
          <w:r w:rsidR="006A2E7E">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6A2E7E">
            <w:rPr>
              <w:noProof/>
            </w:rPr>
            <w:fldChar w:fldCharType="begin"/>
          </w:r>
          <w:r>
            <w:rPr>
              <w:noProof/>
            </w:rPr>
            <w:instrText xml:space="preserve"> PAGEREF _Toc195665221 \h </w:instrText>
          </w:r>
          <w:r w:rsidR="00FF52E4">
            <w:rPr>
              <w:noProof/>
            </w:rPr>
          </w:r>
          <w:r w:rsidR="006A2E7E">
            <w:rPr>
              <w:noProof/>
            </w:rPr>
            <w:fldChar w:fldCharType="separate"/>
          </w:r>
          <w:r>
            <w:rPr>
              <w:noProof/>
            </w:rPr>
            <w:t>44</w:t>
          </w:r>
          <w:r w:rsidR="006A2E7E">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6A2E7E">
            <w:rPr>
              <w:noProof/>
            </w:rPr>
            <w:fldChar w:fldCharType="begin"/>
          </w:r>
          <w:r>
            <w:rPr>
              <w:noProof/>
            </w:rPr>
            <w:instrText xml:space="preserve"> PAGEREF _Toc195665222 \h </w:instrText>
          </w:r>
          <w:r w:rsidR="00FF52E4">
            <w:rPr>
              <w:noProof/>
            </w:rPr>
          </w:r>
          <w:r w:rsidR="006A2E7E">
            <w:rPr>
              <w:noProof/>
            </w:rPr>
            <w:fldChar w:fldCharType="separate"/>
          </w:r>
          <w:r>
            <w:rPr>
              <w:noProof/>
            </w:rPr>
            <w:t>45</w:t>
          </w:r>
          <w:r w:rsidR="006A2E7E">
            <w:rPr>
              <w:noProof/>
            </w:rPr>
            <w:fldChar w:fldCharType="end"/>
          </w:r>
        </w:p>
        <w:p w:rsidR="00AD1781" w:rsidRDefault="006A2E7E"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4330C5" w:rsidRPr="00AD1781" w:rsidRDefault="004330C5" w:rsidP="00ED6709">
      <w:pPr>
        <w:pStyle w:val="Heading2"/>
      </w:pPr>
      <w:bookmarkStart w:id="2" w:name="_Toc195663336"/>
      <w:bookmarkStart w:id="3" w:name="_Toc195665138"/>
      <w:r w:rsidRPr="00AD1781">
        <w:t>History</w:t>
      </w:r>
      <w:bookmarkEnd w:id="2"/>
      <w:bookmarkEnd w:id="3"/>
    </w:p>
    <w:p w:rsidR="004330C5" w:rsidRDefault="004330C5" w:rsidP="00ED6709">
      <w:pPr>
        <w:pStyle w:val="Heading2"/>
      </w:pPr>
      <w:bookmarkStart w:id="4" w:name="_Toc195663337"/>
      <w:bookmarkStart w:id="5" w:name="_Toc195665139"/>
      <w:r>
        <w:t>Location</w:t>
      </w:r>
      <w:bookmarkEnd w:id="4"/>
      <w:bookmarkEnd w:id="5"/>
    </w:p>
    <w:p w:rsidR="00CF5A25" w:rsidRDefault="004330C5" w:rsidP="00ED6709">
      <w:pPr>
        <w:pStyle w:val="Heading2"/>
      </w:pPr>
      <w:bookmarkStart w:id="6" w:name="_Toc195663338"/>
      <w:bookmarkStart w:id="7" w:name="_Toc195665140"/>
      <w:r>
        <w:t>Climate</w:t>
      </w:r>
      <w:bookmarkStart w:id="8" w:name="_Toc195663339"/>
      <w:bookmarkEnd w:id="6"/>
      <w:bookmarkEnd w:id="7"/>
    </w:p>
    <w:p w:rsidR="00CF5A25" w:rsidRDefault="004330C5" w:rsidP="00ED6709">
      <w:pPr>
        <w:pStyle w:val="Heading2"/>
      </w:pPr>
      <w:bookmarkStart w:id="9" w:name="_Toc195665141"/>
      <w:r>
        <w:t>Topography</w:t>
      </w:r>
      <w:bookmarkStart w:id="10" w:name="_Toc195663340"/>
      <w:bookmarkEnd w:id="8"/>
      <w:bookmarkEnd w:id="9"/>
    </w:p>
    <w:p w:rsidR="004330C5" w:rsidRPr="00AD1781" w:rsidRDefault="004330C5" w:rsidP="00ED6709">
      <w:pPr>
        <w:pStyle w:val="Heading2"/>
      </w:pPr>
      <w:bookmarkStart w:id="11" w:name="_Toc195665142"/>
      <w:r w:rsidRPr="00AD1781">
        <w:t>Minerals and Resources</w:t>
      </w:r>
      <w:bookmarkEnd w:id="10"/>
      <w:bookmarkEnd w:id="11"/>
    </w:p>
    <w:p w:rsidR="004330C5" w:rsidRPr="004319E3" w:rsidRDefault="004330C5" w:rsidP="00646123">
      <w:pPr>
        <w:pStyle w:val="Heading1"/>
      </w:pPr>
      <w:bookmarkStart w:id="12" w:name="_Toc195663341"/>
      <w:bookmarkStart w:id="13" w:name="_Toc195665143"/>
      <w:r>
        <w:t xml:space="preserve">1.2) </w:t>
      </w:r>
      <w:r w:rsidRPr="004319E3">
        <w:t>Dem</w:t>
      </w:r>
      <w:r>
        <w:t>ograph</w:t>
      </w:r>
      <w:r w:rsidR="00CF5A25">
        <w:t xml:space="preserve">ics </w:t>
      </w:r>
      <w:r>
        <w:t>- Jay - UNUSABLE</w:t>
      </w:r>
      <w:bookmarkEnd w:id="12"/>
      <w:bookmarkEnd w:id="13"/>
    </w:p>
    <w:p w:rsidR="004330C5" w:rsidRPr="004319E3" w:rsidRDefault="004330C5" w:rsidP="00ED6709">
      <w:pPr>
        <w:pStyle w:val="Heading2"/>
      </w:pPr>
      <w:bookmarkStart w:id="14" w:name="_Toc195663342"/>
      <w:bookmarkStart w:id="15" w:name="_Toc195665144"/>
      <w:r w:rsidRPr="001E365E">
        <w:t>Subcultures</w:t>
      </w:r>
      <w:bookmarkEnd w:id="14"/>
      <w:bookmarkEnd w:id="15"/>
    </w:p>
    <w:p w:rsidR="004330C5" w:rsidRPr="001E365E" w:rsidRDefault="004330C5" w:rsidP="00ED6709">
      <w:pPr>
        <w:pStyle w:val="Heading2"/>
      </w:pPr>
      <w:bookmarkStart w:id="16" w:name="_Toc195663343"/>
      <w:bookmarkStart w:id="17" w:name="_Toc195665145"/>
      <w:r>
        <w:t xml:space="preserve">Education &amp; </w:t>
      </w:r>
      <w:r w:rsidRPr="001E365E">
        <w:t>Literacy</w:t>
      </w:r>
      <w:bookmarkEnd w:id="16"/>
      <w:bookmarkEnd w:id="17"/>
      <w:r w:rsidRPr="001E365E">
        <w:t xml:space="preserve"> </w:t>
      </w:r>
    </w:p>
    <w:p w:rsidR="004330C5" w:rsidRPr="001E365E" w:rsidRDefault="004330C5" w:rsidP="00ED6709">
      <w:pPr>
        <w:pStyle w:val="Heading2"/>
        <w:rPr>
          <w:rFonts w:ascii="Times New Roman" w:eastAsia="Times New Roman" w:hAnsi="Times New Roman"/>
          <w:color w:val="auto"/>
          <w:sz w:val="20"/>
        </w:rPr>
      </w:pPr>
      <w:bookmarkStart w:id="18" w:name="_Toc195663344"/>
      <w:bookmarkStart w:id="19" w:name="_Toc195665146"/>
      <w:r w:rsidRPr="00AB252D">
        <w:t>Birthrate, Death Rate, Population</w:t>
      </w:r>
      <w:bookmarkEnd w:id="18"/>
      <w:bookmarkEnd w:id="19"/>
    </w:p>
    <w:p w:rsidR="004330C5" w:rsidRDefault="004330C5" w:rsidP="00646123">
      <w:pPr>
        <w:pStyle w:val="Heading1"/>
      </w:pPr>
      <w:bookmarkStart w:id="20" w:name="_Toc195663345"/>
      <w:bookmarkStart w:id="21"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20"/>
      <w:bookmarkEnd w:id="21"/>
    </w:p>
    <w:p w:rsidR="004330C5" w:rsidRDefault="004330C5" w:rsidP="00ED6709">
      <w:pPr>
        <w:pStyle w:val="Heading2"/>
      </w:pPr>
      <w:bookmarkStart w:id="22" w:name="_Toc195663346"/>
      <w:bookmarkStart w:id="23" w:name="_Toc195665148"/>
      <w:r>
        <w:t>Political System</w:t>
      </w:r>
      <w:bookmarkEnd w:id="22"/>
      <w:bookmarkEnd w:id="23"/>
    </w:p>
    <w:p w:rsidR="004330C5" w:rsidRDefault="004330C5" w:rsidP="00ED6709">
      <w:pPr>
        <w:pStyle w:val="Heading2"/>
      </w:pPr>
      <w:bookmarkStart w:id="24" w:name="_Toc195663347"/>
      <w:bookmarkStart w:id="25" w:name="_Toc195665149"/>
      <w:r>
        <w:t>Legal System</w:t>
      </w:r>
      <w:bookmarkEnd w:id="24"/>
      <w:bookmarkEnd w:id="25"/>
    </w:p>
    <w:p w:rsidR="004330C5" w:rsidRPr="00AB252D" w:rsidRDefault="004330C5" w:rsidP="00ED6709">
      <w:pPr>
        <w:pStyle w:val="Heading2"/>
      </w:pPr>
      <w:bookmarkStart w:id="26" w:name="_Toc195663348"/>
      <w:bookmarkStart w:id="27" w:name="_Toc195665150"/>
      <w:r>
        <w:t>Foreign Relations</w:t>
      </w:r>
      <w:bookmarkEnd w:id="26"/>
      <w:bookmarkEnd w:id="27"/>
    </w:p>
    <w:p w:rsidR="004330C5" w:rsidRPr="00AB252D" w:rsidRDefault="004330C5" w:rsidP="00646123"/>
    <w:p w:rsidR="004330C5" w:rsidRPr="001E365E" w:rsidRDefault="004330C5" w:rsidP="00646123">
      <w:pPr>
        <w:pStyle w:val="Heading1"/>
      </w:pPr>
      <w:bookmarkStart w:id="28" w:name="_Toc195663349"/>
      <w:bookmarkStart w:id="29" w:name="_Toc195665151"/>
      <w:r>
        <w:t xml:space="preserve">1.4) GDP, Rate of Growth, Per Capita Income &amp; </w:t>
      </w:r>
      <w:r w:rsidRPr="0092793B">
        <w:t>Family Income, Distribution of Wealth - Corey H.</w:t>
      </w:r>
      <w:bookmarkEnd w:id="28"/>
      <w:bookmarkEnd w:id="29"/>
      <w:r w:rsidRPr="0092793B">
        <w:t xml:space="preserve"> </w:t>
      </w:r>
    </w:p>
    <w:p w:rsidR="004330C5" w:rsidRPr="001E365E" w:rsidRDefault="004330C5" w:rsidP="00646123">
      <w:r w:rsidRPr="001E365E">
        <w:t xml:space="preserve">Japan’s industrialized and free market economy is the </w:t>
      </w:r>
      <w:commentRangeStart w:id="30"/>
      <w:r w:rsidRPr="001E365E">
        <w:t xml:space="preserve">second largest </w:t>
      </w:r>
      <w:commentRangeEnd w:id="30"/>
      <w:r>
        <w:rPr>
          <w:rStyle w:val="CommentReference"/>
        </w:rPr>
        <w:commentReference w:id="30"/>
      </w:r>
      <w:r w:rsidRPr="001E365E">
        <w:t xml:space="preserve">in the World. Japan’s currency is the Yen. One dollar in the United States is equal to 82.46 yen. The GDP in Japan is $5,468 billion </w:t>
      </w:r>
      <w:commentRangeStart w:id="31"/>
      <w:proofErr w:type="gramStart"/>
      <w:r w:rsidRPr="001E365E">
        <w:t>dollars which</w:t>
      </w:r>
      <w:proofErr w:type="gramEnd"/>
      <w:r w:rsidRPr="001E365E">
        <w:t xml:space="preserve"> equals a lot of yen</w:t>
      </w:r>
      <w:commentRangeEnd w:id="31"/>
      <w:r>
        <w:rPr>
          <w:rStyle w:val="CommentReference"/>
        </w:rPr>
        <w:commentReference w:id="31"/>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32" w:name="_Toc195663350"/>
      <w:bookmarkStart w:id="33" w:name="_Toc195665152"/>
      <w:r w:rsidRPr="001E365E">
        <w:t>1.5</w:t>
      </w:r>
      <w:r>
        <w:t xml:space="preserve">) Principal Industries &amp; Products, </w:t>
      </w:r>
      <w:r w:rsidRPr="001E365E">
        <w:t>Top MNCs</w:t>
      </w:r>
      <w:r>
        <w:t xml:space="preserve"> </w:t>
      </w:r>
      <w:r w:rsidRPr="001E365E">
        <w:t>- Jeff</w:t>
      </w:r>
      <w:r>
        <w:t xml:space="preserve"> – PROOFED – needs source</w:t>
      </w:r>
      <w:bookmarkEnd w:id="32"/>
      <w:bookmarkEnd w:id="33"/>
    </w:p>
    <w:p w:rsidR="004330C5" w:rsidRPr="00A234DD" w:rsidRDefault="004330C5" w:rsidP="00646123">
      <w:r w:rsidRPr="00A234DD">
        <w:t>Japan’s economy is the third largest in the world behind the United States and China</w:t>
      </w:r>
      <w:sdt>
        <w:sdtPr>
          <w:id w:val="63837094"/>
          <w:citation/>
        </w:sdtPr>
        <w:sdtContent>
          <w:r w:rsidR="006A2E7E" w:rsidRPr="00A234DD">
            <w:fldChar w:fldCharType="begin"/>
          </w:r>
          <w:r w:rsidRPr="00A234DD">
            <w:instrText xml:space="preserve"> CITATION Kyu11 \l 1033 </w:instrText>
          </w:r>
          <w:r w:rsidR="006A2E7E" w:rsidRPr="00A234DD">
            <w:fldChar w:fldCharType="separate"/>
          </w:r>
          <w:r w:rsidR="00FF52E4">
            <w:rPr>
              <w:noProof/>
            </w:rPr>
            <w:t xml:space="preserve"> (Lah)</w:t>
          </w:r>
          <w:r w:rsidR="006A2E7E"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6A2E7E" w:rsidRPr="00A234DD">
            <w:fldChar w:fldCharType="begin"/>
          </w:r>
          <w:r w:rsidRPr="00A234DD">
            <w:instrText xml:space="preserve"> CITATION CIA12 \l 1033 </w:instrText>
          </w:r>
          <w:r w:rsidR="006A2E7E" w:rsidRPr="00A234DD">
            <w:fldChar w:fldCharType="separate"/>
          </w:r>
          <w:r w:rsidR="00FF52E4">
            <w:rPr>
              <w:noProof/>
            </w:rPr>
            <w:t xml:space="preserve"> (The CIA World Fact Book)</w:t>
          </w:r>
          <w:r w:rsidR="006A2E7E" w:rsidRPr="00A234DD">
            <w:fldChar w:fldCharType="end"/>
          </w:r>
        </w:sdtContent>
      </w:sdt>
      <w:r w:rsidRPr="00A234DD">
        <w:t>. Japan does boast one of the largest fishing fleets in the world, accounting for nearly 15% of the world catch.</w:t>
      </w:r>
      <w:r>
        <w:t xml:space="preserve"> </w:t>
      </w:r>
      <w:r w:rsidRPr="00A234DD">
        <w:t xml:space="preserve">Japan’s service sector accounts for about three-quarters of </w:t>
      </w:r>
      <w:proofErr w:type="gramStart"/>
      <w:r w:rsidRPr="00A234DD">
        <w:t>it’s</w:t>
      </w:r>
      <w:proofErr w:type="gramEnd"/>
      <w:r w:rsidRPr="00A234DD">
        <w:t xml:space="preserve"> total economic output</w:t>
      </w:r>
      <w:sdt>
        <w:sdtPr>
          <w:id w:val="63837096"/>
          <w:citation/>
        </w:sdtPr>
        <w:sdtContent>
          <w:r w:rsidR="006A2E7E" w:rsidRPr="00A234DD">
            <w:fldChar w:fldCharType="begin"/>
          </w:r>
          <w:r w:rsidRPr="00A234DD">
            <w:instrText xml:space="preserve"> CITATION Eco12 \l 1033 </w:instrText>
          </w:r>
          <w:r w:rsidR="006A2E7E" w:rsidRPr="00A234DD">
            <w:fldChar w:fldCharType="separate"/>
          </w:r>
          <w:r w:rsidR="00FF52E4">
            <w:rPr>
              <w:noProof/>
            </w:rPr>
            <w:t xml:space="preserve"> (Economy of Japan)</w:t>
          </w:r>
          <w:r w:rsidR="006A2E7E"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6A2E7E" w:rsidRPr="00A234DD">
            <w:fldChar w:fldCharType="begin"/>
          </w:r>
          <w:r w:rsidRPr="00A234DD">
            <w:instrText xml:space="preserve"> CITATION Mar11 \l 1033 </w:instrText>
          </w:r>
          <w:r w:rsidR="006A2E7E" w:rsidRPr="00A234DD">
            <w:fldChar w:fldCharType="separate"/>
          </w:r>
          <w:r w:rsidR="00FF52E4">
            <w:rPr>
              <w:noProof/>
            </w:rPr>
            <w:t xml:space="preserve"> (Chandler)</w:t>
          </w:r>
          <w:r w:rsidR="006A2E7E"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6A2E7E" w:rsidRPr="00A234DD">
            <w:fldChar w:fldCharType="begin"/>
          </w:r>
          <w:r w:rsidRPr="00A234DD">
            <w:instrText xml:space="preserve"> CITATION Mar11 \l 1033 </w:instrText>
          </w:r>
          <w:r w:rsidR="006A2E7E" w:rsidRPr="00A234DD">
            <w:fldChar w:fldCharType="separate"/>
          </w:r>
          <w:r w:rsidR="00FF52E4">
            <w:rPr>
              <w:noProof/>
            </w:rPr>
            <w:t xml:space="preserve"> (Chandler)</w:t>
          </w:r>
          <w:r w:rsidR="006A2E7E" w:rsidRPr="00A234DD">
            <w:fldChar w:fldCharType="end"/>
          </w:r>
        </w:sdtContent>
      </w:sdt>
      <w:sdt>
        <w:sdtPr>
          <w:id w:val="63837100"/>
          <w:citation/>
        </w:sdtPr>
        <w:sdtContent>
          <w:r w:rsidR="006A2E7E" w:rsidRPr="00A234DD">
            <w:fldChar w:fldCharType="begin"/>
          </w:r>
          <w:r w:rsidRPr="00A234DD">
            <w:instrText xml:space="preserve"> CITATION Eco12 \l 1033 </w:instrText>
          </w:r>
          <w:r w:rsidR="006A2E7E" w:rsidRPr="00A234DD">
            <w:fldChar w:fldCharType="separate"/>
          </w:r>
          <w:r w:rsidR="00FF52E4">
            <w:rPr>
              <w:noProof/>
            </w:rPr>
            <w:t xml:space="preserve"> (Economy of Japan)</w:t>
          </w:r>
          <w:r w:rsidR="006A2E7E"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34" w:name="_Toc195663351"/>
      <w:bookmarkStart w:id="35" w:name="_Toc195665153"/>
      <w:r>
        <w:tab/>
      </w:r>
      <w:r>
        <w:tab/>
      </w:r>
      <w:r w:rsidR="004330C5">
        <w:t>Top Multinational Corporations</w:t>
      </w:r>
      <w:bookmarkEnd w:id="34"/>
      <w:bookmarkEnd w:id="35"/>
    </w:p>
    <w:p w:rsidR="004330C5" w:rsidRPr="00AD1781" w:rsidRDefault="004330C5" w:rsidP="00646123">
      <w:r w:rsidRPr="00AD1781">
        <w:t>The largest MNCs in Japan fall into one of two categories, chain-type food service companies (i.e. McDonalds or Starbucks), and financial services companies (i.e. Citigroup and Metlife)</w:t>
      </w:r>
      <w:sdt>
        <w:sdtPr>
          <w:id w:val="63837101"/>
          <w:citation/>
        </w:sdtPr>
        <w:sdtContent>
          <w:r w:rsidR="006A2E7E" w:rsidRPr="00AD1781">
            <w:fldChar w:fldCharType="begin"/>
          </w:r>
          <w:r w:rsidRPr="00AD1781">
            <w:instrText xml:space="preserve"> CITATION Sha11 \l 1033 </w:instrText>
          </w:r>
          <w:r w:rsidR="006A2E7E" w:rsidRPr="00AD1781">
            <w:fldChar w:fldCharType="separate"/>
          </w:r>
          <w:r w:rsidR="00FF52E4">
            <w:rPr>
              <w:noProof/>
            </w:rPr>
            <w:t xml:space="preserve"> (Langlois)</w:t>
          </w:r>
          <w:r w:rsidR="006A2E7E" w:rsidRPr="00AD1781">
            <w:fldChar w:fldCharType="end"/>
          </w:r>
        </w:sdtContent>
      </w:sdt>
      <w:r w:rsidRPr="00AD1781">
        <w:t xml:space="preserve">. One of the most recent challenges to these MNCs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MNCs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6"/>
      <w:r w:rsidRPr="00AC6AE6">
        <w:t>formed</w:t>
      </w:r>
      <w:sdt>
        <w:sdtPr>
          <w:id w:val="31161856"/>
          <w:citation/>
        </w:sdtPr>
        <w:sdtContent>
          <w:r w:rsidR="000112D7">
            <w:fldChar w:fldCharType="begin"/>
          </w:r>
          <w:r w:rsidR="000112D7">
            <w:rPr>
              <w:rFonts w:ascii="Times New Roman" w:hAnsi="Times New Roman"/>
            </w:rPr>
            <w:instrText xml:space="preserve"> CITATION Mar11 \l 1033 </w:instrText>
          </w:r>
          <w:r w:rsidR="000112D7">
            <w:fldChar w:fldCharType="separate"/>
          </w:r>
          <w:r w:rsidR="000112D7">
            <w:rPr>
              <w:rFonts w:ascii="Times New Roman" w:hAnsi="Times New Roman"/>
              <w:noProof/>
            </w:rPr>
            <w:t xml:space="preserve"> </w:t>
          </w:r>
          <w:r w:rsidR="000112D7" w:rsidRPr="000112D7">
            <w:rPr>
              <w:rFonts w:ascii="Times New Roman" w:hAnsi="Times New Roman"/>
              <w:noProof/>
            </w:rPr>
            <w:t>(Chandler)</w:t>
          </w:r>
          <w:r w:rsidR="000112D7">
            <w:fldChar w:fldCharType="end"/>
          </w:r>
        </w:sdtContent>
      </w:sdt>
      <w:r w:rsidRPr="00AC6AE6">
        <w:t>.</w:t>
      </w:r>
      <w:r>
        <w:rPr>
          <w:rFonts w:ascii="Cambria" w:hAnsi="Cambria"/>
        </w:rPr>
        <w:t xml:space="preserve"> </w:t>
      </w:r>
      <w:commentRangeEnd w:id="36"/>
      <w:r>
        <w:rPr>
          <w:rStyle w:val="CommentReference"/>
        </w:rPr>
        <w:commentReference w:id="36"/>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7" w:name="_Toc195663352"/>
      <w:bookmarkStart w:id="38" w:name="_Toc195665154"/>
      <w:r w:rsidRPr="001E365E">
        <w:t xml:space="preserve">1.6) Trade Statistics: Imports, Exports, Balance of Payments, Trade per Capita, Labor </w:t>
      </w:r>
      <w:r>
        <w:t>–</w:t>
      </w:r>
      <w:r w:rsidRPr="001E365E">
        <w:t xml:space="preserve"> Lazar</w:t>
      </w:r>
      <w:r>
        <w:t xml:space="preserve"> – Proofed, needs sources</w:t>
      </w:r>
      <w:bookmarkEnd w:id="37"/>
      <w:bookmarkEnd w:id="38"/>
    </w:p>
    <w:p w:rsidR="004330C5" w:rsidRPr="002E2F7F" w:rsidRDefault="004330C5" w:rsidP="00ED6709">
      <w:pPr>
        <w:pStyle w:val="Heading2"/>
      </w:pPr>
      <w:bookmarkStart w:id="39" w:name="_Toc195663353"/>
      <w:bookmarkStart w:id="40" w:name="_Toc195665155"/>
      <w:r w:rsidRPr="001E365E">
        <w:t>Imports</w:t>
      </w:r>
      <w:bookmarkEnd w:id="39"/>
      <w:bookmarkEnd w:id="40"/>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41" w:name="_Toc195663354"/>
      <w:bookmarkStart w:id="42" w:name="_Toc195665156"/>
      <w:r w:rsidRPr="001E365E">
        <w:t>Exports</w:t>
      </w:r>
      <w:bookmarkEnd w:id="41"/>
      <w:bookmarkEnd w:id="42"/>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Default="004330C5" w:rsidP="00ED6709">
      <w:pPr>
        <w:pStyle w:val="Heading2"/>
      </w:pPr>
      <w:bookmarkStart w:id="43" w:name="_Toc195663355"/>
      <w:bookmarkStart w:id="44" w:name="_Toc195665157"/>
      <w:r w:rsidRPr="001E365E">
        <w:t>Trade Balance</w:t>
      </w:r>
      <w:bookmarkEnd w:id="43"/>
      <w:bookmarkEnd w:id="44"/>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5"/>
      <w:r w:rsidRPr="001E365E">
        <w:t>trade deficit</w:t>
      </w:r>
      <w:commentRangeEnd w:id="45"/>
      <w:r>
        <w:rPr>
          <w:rStyle w:val="CommentReference"/>
        </w:rPr>
        <w:commentReference w:id="45"/>
      </w:r>
      <w:r w:rsidRPr="001E365E">
        <w:t xml:space="preserve">, up from 13.25 billion in the previous </w:t>
      </w:r>
      <w:commentRangeStart w:id="46"/>
      <w:r w:rsidRPr="001E365E">
        <w:t>year</w:t>
      </w:r>
      <w:commentRangeEnd w:id="46"/>
      <w:r>
        <w:rPr>
          <w:rStyle w:val="CommentReference"/>
        </w:rPr>
        <w:commentReference w:id="46"/>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6583680" cy="2821940"/>
                    </a:xfrm>
                    <a:prstGeom prst="rect">
                      <a:avLst/>
                    </a:prstGeom>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7" w:name="_Toc195663356"/>
      <w:bookmarkStart w:id="48" w:name="_Toc195665158"/>
      <w:r>
        <w:t>Trade P</w:t>
      </w:r>
      <w:r w:rsidRPr="001E365E">
        <w:t>er Capita</w:t>
      </w:r>
      <w:bookmarkEnd w:id="47"/>
      <w:bookmarkEnd w:id="48"/>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9" w:name="_Toc195663357"/>
      <w:bookmarkStart w:id="50" w:name="_Toc195665159"/>
      <w:r w:rsidRPr="001E365E">
        <w:t xml:space="preserve">1.7) Labor </w:t>
      </w:r>
      <w:r>
        <w:t>–</w:t>
      </w:r>
      <w:r w:rsidRPr="001E365E">
        <w:t xml:space="preserve"> Lazar</w:t>
      </w:r>
      <w:r>
        <w:t xml:space="preserve"> (Corey in italics.) – Proofed- Needs corrections</w:t>
      </w:r>
      <w:bookmarkEnd w:id="49"/>
      <w:bookmarkEnd w:id="50"/>
    </w:p>
    <w:p w:rsidR="004330C5" w:rsidRPr="00646123" w:rsidRDefault="004330C5" w:rsidP="00ED6709">
      <w:pPr>
        <w:pStyle w:val="Heading2"/>
      </w:pPr>
      <w:bookmarkStart w:id="51" w:name="_Toc195663358"/>
      <w:bookmarkStart w:id="52" w:name="_Toc195665160"/>
      <w:r w:rsidRPr="00646123">
        <w:t>Labor Force</w:t>
      </w:r>
      <w:bookmarkEnd w:id="51"/>
      <w:bookmarkEnd w:id="52"/>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53"/>
      <w:r w:rsidRPr="002E2F7F">
        <w:t>women</w:t>
      </w:r>
      <w:commentRangeEnd w:id="53"/>
      <w:r>
        <w:rPr>
          <w:rStyle w:val="CommentReference"/>
        </w:rPr>
        <w:commentReference w:id="53"/>
      </w:r>
      <w:r w:rsidRPr="002E2F7F">
        <w:t xml:space="preserve">. </w:t>
      </w:r>
    </w:p>
    <w:p w:rsidR="004330C5" w:rsidRPr="00381AD9" w:rsidRDefault="004330C5" w:rsidP="00646123">
      <w:pPr>
        <w:rPr>
          <w:i/>
        </w:rPr>
      </w:pPr>
      <w:r>
        <w:t xml:space="preserve">The </w:t>
      </w:r>
      <w:commentRangeStart w:id="54"/>
      <w:r w:rsidRPr="001E365E">
        <w:t>force is concentrated in urban areas, and less than 1% of the population works in agriculture.</w:t>
      </w:r>
      <w:r w:rsidRPr="001E365E">
        <w:rPr>
          <w:bCs/>
        </w:rPr>
        <w:t xml:space="preserve"> Because of Japan’s limited natural resources, even less work in the mining industry. </w:t>
      </w:r>
      <w:proofErr w:type="gramStart"/>
      <w:r w:rsidRPr="001E365E">
        <w:rPr>
          <w:bCs/>
        </w:rPr>
        <w:t>Most Japanese work in</w:t>
      </w:r>
      <w:r w:rsidRPr="001E365E">
        <w:t xml:space="preserve"> </w:t>
      </w:r>
      <w:r>
        <w:t xml:space="preserve">the </w:t>
      </w:r>
      <w:r w:rsidRPr="001E365E">
        <w:t>manufacturing, construction, distribution, real estate, services, and communication</w:t>
      </w:r>
      <w:r>
        <w:t xml:space="preserve"> industries</w:t>
      </w:r>
      <w:r w:rsidRPr="001E365E">
        <w:t>.</w:t>
      </w:r>
      <w:proofErr w:type="gramEnd"/>
      <w:r>
        <w:t xml:space="preserve"> </w:t>
      </w:r>
      <w:commentRangeEnd w:id="54"/>
      <w:r>
        <w:rPr>
          <w:rStyle w:val="CommentReference"/>
        </w:rPr>
        <w:commentReference w:id="54"/>
      </w:r>
      <w:r>
        <w:rPr>
          <w:i/>
        </w:rPr>
        <w:t xml:space="preserve">Approximately 70% of the labor force is service and the remainder is </w:t>
      </w:r>
      <w:commentRangeStart w:id="55"/>
      <w:r>
        <w:rPr>
          <w:i/>
        </w:rPr>
        <w:t>industry</w:t>
      </w:r>
      <w:commentRangeEnd w:id="55"/>
      <w:r>
        <w:rPr>
          <w:rStyle w:val="CommentReference"/>
        </w:rPr>
        <w:commentReference w:id="55"/>
      </w:r>
      <w:r>
        <w:rPr>
          <w:i/>
        </w:rPr>
        <w:t xml:space="preserve">. </w:t>
      </w:r>
    </w:p>
    <w:p w:rsidR="004330C5" w:rsidRDefault="004330C5" w:rsidP="00ED6709">
      <w:pPr>
        <w:pStyle w:val="Heading2"/>
      </w:pPr>
      <w:bookmarkStart w:id="56" w:name="_Toc195663359"/>
      <w:bookmarkStart w:id="57" w:name="_Toc195665161"/>
      <w:r>
        <w:t>Unemployment Rates</w:t>
      </w:r>
      <w:bookmarkEnd w:id="56"/>
      <w:bookmarkEnd w:id="57"/>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8"/>
      <w:r w:rsidRPr="001E365E">
        <w:t>lowering</w:t>
      </w:r>
      <w:commentRangeEnd w:id="58"/>
      <w:r>
        <w:rPr>
          <w:rStyle w:val="CommentReference"/>
          <w:rFonts w:asciiTheme="minorHAnsi" w:eastAsiaTheme="minorHAnsi" w:hAnsiTheme="minorHAnsi"/>
        </w:rPr>
        <w:commentReference w:id="58"/>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1E365E" w:rsidRDefault="004330C5" w:rsidP="00646123">
      <w:r w:rsidRPr="001E365E">
        <w:t>Sources:</w:t>
      </w:r>
    </w:p>
    <w:p w:rsidR="004330C5" w:rsidRPr="001E365E" w:rsidRDefault="006A2E7E" w:rsidP="00646123">
      <w:pPr>
        <w:rPr>
          <w:rFonts w:cstheme="minorHAnsi"/>
        </w:rPr>
      </w:pPr>
      <w:hyperlink r:id="rId15" w:history="1">
        <w:r w:rsidR="004330C5" w:rsidRPr="001E365E">
          <w:rPr>
            <w:rStyle w:val="Hyperlink"/>
            <w:rFonts w:cstheme="minorHAnsi"/>
          </w:rPr>
          <w:t>http://www.tradingeconomics.com/japan/unemployment-rate</w:t>
        </w:r>
      </w:hyperlink>
    </w:p>
    <w:p w:rsidR="004330C5" w:rsidRPr="001E365E" w:rsidRDefault="006A2E7E" w:rsidP="00646123">
      <w:pPr>
        <w:rPr>
          <w:rFonts w:cstheme="minorHAnsi"/>
        </w:rPr>
      </w:pPr>
      <w:hyperlink r:id="rId16" w:history="1">
        <w:r w:rsidR="004330C5" w:rsidRPr="001E365E">
          <w:rPr>
            <w:rStyle w:val="Hyperlink"/>
            <w:rFonts w:cstheme="minorHAnsi"/>
          </w:rPr>
          <w:t>http://www.state.gov/r/pa/ei/bgn/4142.htm</w:t>
        </w:r>
      </w:hyperlink>
    </w:p>
    <w:p w:rsidR="004330C5" w:rsidRPr="001E365E" w:rsidRDefault="006A2E7E" w:rsidP="00646123">
      <w:pPr>
        <w:rPr>
          <w:rFonts w:cstheme="minorHAnsi"/>
        </w:rPr>
      </w:pPr>
      <w:hyperlink r:id="rId17" w:history="1">
        <w:r w:rsidR="004330C5" w:rsidRPr="001E365E">
          <w:rPr>
            <w:rStyle w:val="Hyperlink"/>
            <w:rFonts w:cstheme="minorHAnsi"/>
          </w:rPr>
          <w:t>http://www.japan-guide.com/e/e644.html</w:t>
        </w:r>
      </w:hyperlink>
    </w:p>
    <w:p w:rsidR="004330C5" w:rsidRPr="001E365E" w:rsidRDefault="006A2E7E" w:rsidP="00646123">
      <w:pPr>
        <w:rPr>
          <w:rFonts w:cstheme="minorHAnsi"/>
        </w:rPr>
      </w:pPr>
      <w:hyperlink r:id="rId18"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9" w:name="_Toc195663360"/>
      <w:bookmarkStart w:id="60" w:name="_Toc195665162"/>
      <w:r w:rsidRPr="001E365E">
        <w:t>1.8) Technology (Telecommunications, computers), Infrastructure - Jeff</w:t>
      </w:r>
      <w:bookmarkEnd w:id="59"/>
      <w:bookmarkEnd w:id="60"/>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6A2E7E" w:rsidRPr="00A234DD">
            <w:fldChar w:fldCharType="begin"/>
          </w:r>
          <w:r w:rsidRPr="00A234DD">
            <w:instrText xml:space="preserve"> CITATION Bri12 \l 1033 </w:instrText>
          </w:r>
          <w:r w:rsidR="006A2E7E" w:rsidRPr="00A234DD">
            <w:fldChar w:fldCharType="separate"/>
          </w:r>
          <w:r w:rsidR="00FF52E4">
            <w:rPr>
              <w:noProof/>
            </w:rPr>
            <w:t xml:space="preserve"> (Bremner)</w:t>
          </w:r>
          <w:r w:rsidR="006A2E7E" w:rsidRPr="00A234DD">
            <w:fldChar w:fldCharType="end"/>
          </w:r>
        </w:sdtContent>
      </w:sdt>
      <w:r w:rsidRPr="00A234DD">
        <w:t>. This is widely thought to be because most manufacturing is now done overseas by Japanese multinationals.</w:t>
      </w:r>
      <w:r>
        <w:t xml:space="preserve"> </w:t>
      </w:r>
      <w:r w:rsidRPr="00A234DD">
        <w:t>In a recent Business Week article by Brian Bremner,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6A2E7E" w:rsidRPr="00A234DD">
            <w:fldChar w:fldCharType="begin"/>
          </w:r>
          <w:r w:rsidRPr="00A234DD">
            <w:instrText xml:space="preserve"> CITATION Mik08 \l 1033 </w:instrText>
          </w:r>
          <w:r w:rsidR="006A2E7E" w:rsidRPr="00A234DD">
            <w:fldChar w:fldCharType="separate"/>
          </w:r>
          <w:r w:rsidR="00FF52E4">
            <w:rPr>
              <w:noProof/>
            </w:rPr>
            <w:t xml:space="preserve"> (Alverez)</w:t>
          </w:r>
          <w:r w:rsidR="006A2E7E"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6A2E7E" w:rsidRPr="00A234DD">
            <w:fldChar w:fldCharType="begin"/>
          </w:r>
          <w:r w:rsidRPr="00A234DD">
            <w:instrText xml:space="preserve"> CITATION Mik08 \l 1033 </w:instrText>
          </w:r>
          <w:r w:rsidR="006A2E7E" w:rsidRPr="00A234DD">
            <w:fldChar w:fldCharType="separate"/>
          </w:r>
          <w:r w:rsidR="00FF52E4">
            <w:rPr>
              <w:noProof/>
            </w:rPr>
            <w:t xml:space="preserve"> (Alverez)</w:t>
          </w:r>
          <w:r w:rsidR="006A2E7E"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6A2E7E" w:rsidRPr="00A234DD">
            <w:fldChar w:fldCharType="begin"/>
          </w:r>
          <w:r w:rsidRPr="00A234DD">
            <w:instrText xml:space="preserve"> CITATION Jap10 \l 1033 </w:instrText>
          </w:r>
          <w:r w:rsidR="006A2E7E" w:rsidRPr="00A234DD">
            <w:fldChar w:fldCharType="separate"/>
          </w:r>
          <w:r w:rsidR="00FF52E4">
            <w:rPr>
              <w:noProof/>
            </w:rPr>
            <w:t>(Japan Internet Usage)</w:t>
          </w:r>
          <w:r w:rsidR="006A2E7E" w:rsidRPr="00A234DD">
            <w:fldChar w:fldCharType="end"/>
          </w:r>
          <w:proofErr w:type="gramStart"/>
        </w:sdtContent>
      </w:sdt>
      <w:r w:rsidRPr="00A234DD">
        <w:t>.</w:t>
      </w:r>
      <w:proofErr w:type="gramEnd"/>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6A2E7E" w:rsidRPr="00A234DD">
            <w:fldChar w:fldCharType="begin"/>
          </w:r>
          <w:r w:rsidRPr="00A234DD">
            <w:instrText xml:space="preserve"> CITATION Ran12 \l 1033 </w:instrText>
          </w:r>
          <w:r w:rsidR="006A2E7E" w:rsidRPr="00A234DD">
            <w:fldChar w:fldCharType="separate"/>
          </w:r>
          <w:r w:rsidR="00FF52E4">
            <w:rPr>
              <w:noProof/>
            </w:rPr>
            <w:t xml:space="preserve"> (Boswell)</w:t>
          </w:r>
          <w:r w:rsidR="006A2E7E"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61" w:name="_Toc195663361"/>
      <w:bookmarkStart w:id="62" w:name="_Toc195665163"/>
      <w:r w:rsidRPr="001E365E">
        <w:t>1.9) Japan’s Living Conditions and Life Styles – Corey</w:t>
      </w:r>
      <w:bookmarkEnd w:id="61"/>
      <w:bookmarkEnd w:id="62"/>
    </w:p>
    <w:p w:rsidR="004330C5" w:rsidRPr="001E365E" w:rsidRDefault="004330C5" w:rsidP="00ED6709">
      <w:pPr>
        <w:pStyle w:val="Heading2"/>
      </w:pPr>
      <w:bookmarkStart w:id="63" w:name="_Toc195663362"/>
      <w:bookmarkStart w:id="64" w:name="_Toc195665164"/>
      <w:r w:rsidRPr="001E365E">
        <w:t>Living Conditions</w:t>
      </w:r>
      <w:bookmarkEnd w:id="63"/>
      <w:bookmarkEnd w:id="64"/>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19" tgtFrame="_blank"/>
                    </pic:cNvPr>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tatami flooring which is made of straw and usually measure 180cm x 90cm. You can still find apartments with tile or wood flooring but will rarely find carpeted floors anywhere. When looking for places to live the Japanese use the tatami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gaiijin or guesthouse. These are relatively less expensive than apartments in the city. </w:t>
      </w:r>
    </w:p>
    <w:p w:rsidR="004330C5" w:rsidRPr="001E365E" w:rsidRDefault="004330C5" w:rsidP="00646123">
      <w:r w:rsidRPr="001E365E">
        <w:t xml:space="preserve">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w:t>
      </w:r>
      <w:proofErr w:type="gramStart"/>
      <w:r w:rsidRPr="001E365E">
        <w:t>is</w:t>
      </w:r>
      <w:proofErr w:type="gramEnd"/>
      <w:r w:rsidRPr="001E365E">
        <w:t xml:space="preserve">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w:t>
      </w:r>
      <w:proofErr w:type="gramStart"/>
      <w:r w:rsidRPr="001E365E">
        <w:t>is allowed to be flushed</w:t>
      </w:r>
      <w:proofErr w:type="gramEnd"/>
      <w:r w:rsidRPr="001E365E">
        <w:t xml:space="preserve"> down the toilet.</w:t>
      </w:r>
    </w:p>
    <w:p w:rsidR="004330C5" w:rsidRPr="00ED6709" w:rsidRDefault="00ED6709" w:rsidP="00ED6709">
      <w:pPr>
        <w:pStyle w:val="Heading2"/>
      </w:pPr>
      <w:bookmarkStart w:id="65" w:name="_Toc195663363"/>
      <w:bookmarkStart w:id="66" w:name="_Toc195665165"/>
      <w:r w:rsidRPr="00ED6709">
        <w:t>Lifes</w:t>
      </w:r>
      <w:r w:rsidR="004330C5" w:rsidRPr="00ED6709">
        <w:t>tyle</w:t>
      </w:r>
      <w:bookmarkEnd w:id="65"/>
      <w:bookmarkEnd w:id="66"/>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life</w:t>
      </w:r>
      <w:r w:rsidR="004330C5" w:rsidRPr="001E365E">
        <w:t>spans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7" w:name="_Toc195663364"/>
      <w:bookmarkStart w:id="68" w:name="_Toc195665166"/>
      <w:r>
        <w:t xml:space="preserve">1.10) Diet, Housing, Clothing </w:t>
      </w:r>
      <w:r w:rsidR="004330C5" w:rsidRPr="001E365E">
        <w:t>&amp; Activities - Corey</w:t>
      </w:r>
      <w:bookmarkEnd w:id="67"/>
      <w:bookmarkEnd w:id="68"/>
    </w:p>
    <w:p w:rsidR="004330C5" w:rsidRPr="001E365E" w:rsidRDefault="004330C5" w:rsidP="00ED6709">
      <w:pPr>
        <w:pStyle w:val="Heading2"/>
      </w:pPr>
      <w:bookmarkStart w:id="69" w:name="_Toc195663365"/>
      <w:bookmarkStart w:id="70" w:name="_Toc195665167"/>
      <w:r w:rsidRPr="001E365E">
        <w:t>Diet</w:t>
      </w:r>
      <w:bookmarkEnd w:id="69"/>
      <w:bookmarkEnd w:id="70"/>
    </w:p>
    <w:p w:rsidR="004330C5" w:rsidRPr="001E365E" w:rsidRDefault="004330C5" w:rsidP="00646123">
      <w:r w:rsidRPr="001E365E">
        <w:t xml:space="preserve">The Japanese diet is one that appeals to the eye as well as the taste. A typical diet includes a bowl of rice or noodles, a bowl of miso soup, pickled vegetables, and some type of fish or meat. There are many types of rice that the Japanese use in their diets. The noodles on the other hand, are mainly consisting of three different types. The wheat flour noodle is one of the types used in the diet and is known as udon. The second type of noodle is a buckwheat noodle known as soba. The third type is the ramen </w:t>
      </w:r>
      <w:proofErr w:type="gramStart"/>
      <w:r w:rsidRPr="001E365E">
        <w:t>noodle which</w:t>
      </w:r>
      <w:proofErr w:type="gramEnd"/>
      <w:r w:rsidRPr="001E365E">
        <w:t xml:space="preserve">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71" w:name="_Toc195663366"/>
      <w:bookmarkStart w:id="72" w:name="_Toc195665168"/>
      <w:r w:rsidRPr="001E365E">
        <w:t>Housing</w:t>
      </w:r>
      <w:bookmarkEnd w:id="71"/>
      <w:bookmarkEnd w:id="72"/>
    </w:p>
    <w:p w:rsidR="004330C5" w:rsidRPr="001E365E" w:rsidRDefault="004330C5" w:rsidP="00646123">
      <w:r w:rsidRPr="001E365E">
        <w:t xml:space="preserve">Japanese housing is fairly small and apartment style living. The Japanese housing usually </w:t>
      </w:r>
      <w:proofErr w:type="gramStart"/>
      <w:r w:rsidRPr="001E365E">
        <w:t>consist</w:t>
      </w:r>
      <w:proofErr w:type="gramEnd"/>
      <w:r w:rsidRPr="001E365E">
        <w:t xml:space="preserve"> of being built with wooden pillars and use tatami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genkan and this is where you would remove and store your shoes before going further into the house. Traditional homes are usually centered </w:t>
      </w:r>
      <w:proofErr w:type="gramStart"/>
      <w:r w:rsidRPr="001E365E">
        <w:t>around</w:t>
      </w:r>
      <w:proofErr w:type="gramEnd"/>
      <w:r w:rsidRPr="001E365E">
        <w:t xml:space="preserve"> the living room and the rest of the house like the bathroom, bedrooms, and kitchen are extensions to the living room. When searching for modern day homes in Japan you would look for them by </w:t>
      </w:r>
      <w:proofErr w:type="gramStart"/>
      <w:r w:rsidRPr="001E365E">
        <w:t>listings which include the number of the rooms</w:t>
      </w:r>
      <w:proofErr w:type="gramEnd"/>
      <w:r w:rsidRPr="001E365E">
        <w:t xml:space="preserve"> followed by the letter of which room it is. </w:t>
      </w:r>
      <w:proofErr w:type="gramStart"/>
      <w:r w:rsidRPr="001E365E">
        <w:t>For example 1R and 2LDK.</w:t>
      </w:r>
      <w:proofErr w:type="gramEnd"/>
      <w:r w:rsidRPr="001E365E">
        <w:t xml:space="preserve">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73" w:name="_Toc195663367"/>
      <w:bookmarkStart w:id="74" w:name="_Toc195665169"/>
      <w:r w:rsidRPr="001E365E">
        <w:t>Clothing</w:t>
      </w:r>
      <w:bookmarkEnd w:id="73"/>
      <w:bookmarkEnd w:id="74"/>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5" w:name="_Toc195663368"/>
      <w:bookmarkStart w:id="76" w:name="_Toc195665170"/>
      <w:r w:rsidRPr="001E365E">
        <w:t>Recreation &amp; Leisure</w:t>
      </w:r>
      <w:bookmarkEnd w:id="75"/>
      <w:bookmarkEnd w:id="76"/>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Lalasport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7" w:name="_Toc195663369"/>
      <w:bookmarkStart w:id="78" w:name="_Toc195665171"/>
      <w:r w:rsidRPr="001E365E">
        <w:t>1.11) Regional Trade Agreement Participation - Jeff</w:t>
      </w:r>
      <w:bookmarkEnd w:id="77"/>
      <w:bookmarkEnd w:id="78"/>
    </w:p>
    <w:p w:rsidR="004330C5" w:rsidRPr="00A234DD" w:rsidRDefault="004330C5" w:rsidP="00646123">
      <w:r w:rsidRPr="00A234DD">
        <w:t>Japan’s participation in regional trade agreements is complicated at best. The organization Japan is most active in is the ASEAN Plus Three. This group includes the countries involved in the ASEAN trade organization (Brunei, Indonesia, Malausia, Philippines, Singapore, Thailand, Myanmar, Cambodia, Laos, and Vietnam) along with China, Japan and South Korea (the “Plus Three).</w:t>
      </w:r>
      <w:r>
        <w:t xml:space="preserve"> </w:t>
      </w:r>
      <w:r w:rsidRPr="00A234DD">
        <w:t xml:space="preserve">This is an institutionalized forum for cooperation between ASEAN and the East Asian countries. There are several proposals concerning an Asian Currency Unit (ACU) to be modeled after the European Union’s Euro. However, there </w:t>
      </w:r>
      <w:proofErr w:type="gramStart"/>
      <w:r w:rsidRPr="00A234DD">
        <w:t>are</w:t>
      </w:r>
      <w:proofErr w:type="gramEnd"/>
      <w:r w:rsidRPr="00A234DD">
        <w:t xml:space="preserv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6A2E7E" w:rsidRPr="00A234DD">
            <w:fldChar w:fldCharType="begin"/>
          </w:r>
          <w:r w:rsidRPr="00A234DD">
            <w:instrText xml:space="preserve"> CITATION ASE12 \l 1033 </w:instrText>
          </w:r>
          <w:r w:rsidR="006A2E7E" w:rsidRPr="00A234DD">
            <w:fldChar w:fldCharType="separate"/>
          </w:r>
          <w:r w:rsidR="00FF52E4">
            <w:rPr>
              <w:noProof/>
            </w:rPr>
            <w:t xml:space="preserve"> (ASEAN Plus Three)</w:t>
          </w:r>
          <w:r w:rsidR="006A2E7E"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6A2E7E" w:rsidRPr="00A234DD">
            <w:fldChar w:fldCharType="begin"/>
          </w:r>
          <w:r w:rsidRPr="00A234DD">
            <w:instrText xml:space="preserve"> CITATION RTE12 \l 1033 </w:instrText>
          </w:r>
          <w:r w:rsidR="006A2E7E" w:rsidRPr="00A234DD">
            <w:fldChar w:fldCharType="separate"/>
          </w:r>
          <w:r w:rsidR="00FF52E4">
            <w:rPr>
              <w:noProof/>
            </w:rPr>
            <w:t>(RTE Business)</w:t>
          </w:r>
          <w:r w:rsidR="006A2E7E"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9" w:name="_Toc195663370"/>
      <w:bookmarkStart w:id="80" w:name="_Toc195665172"/>
      <w:r>
        <w:t>1.12</w:t>
      </w:r>
      <w:bookmarkEnd w:id="79"/>
      <w:bookmarkEnd w:id="80"/>
      <w:r w:rsidR="00594F8F">
        <w:t xml:space="preserve">) Religion </w:t>
      </w:r>
      <w:r w:rsidR="00771DDC">
        <w:t>–</w:t>
      </w:r>
      <w:r w:rsidR="00594F8F">
        <w:t xml:space="preserve"> Jeff</w:t>
      </w:r>
      <w:r w:rsidR="00771DDC">
        <w:t xml:space="preserve"> – Proofed </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w:t>
      </w:r>
      <w:proofErr w:type="gramStart"/>
      <w:r w:rsidRPr="00A234DD">
        <w:t xml:space="preserve">population </w:t>
      </w:r>
      <w:r w:rsidR="00771DDC">
        <w:t>adhere</w:t>
      </w:r>
      <w:proofErr w:type="gramEnd"/>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 xml:space="preserve">aim no religious membership, 64% identify </w:t>
      </w:r>
      <w:proofErr w:type="gramStart"/>
      <w:r w:rsidR="00771DDC">
        <w:t>as fully atheist and 55% do not</w:t>
      </w:r>
      <w:r w:rsidRPr="00A234DD">
        <w:t xml:space="preserve"> believe in Buddha</w:t>
      </w:r>
      <w:proofErr w:type="gramEnd"/>
      <w:sdt>
        <w:sdtPr>
          <w:id w:val="31161844"/>
          <w:citation/>
        </w:sdtPr>
        <w:sdtContent>
          <w:r w:rsidR="00E832C0">
            <w:fldChar w:fldCharType="begin"/>
          </w:r>
          <w:r w:rsidR="00E832C0">
            <w:rPr>
              <w:rFonts w:ascii="Times New Roman" w:hAnsi="Times New Roman"/>
            </w:rPr>
            <w:instrText xml:space="preserve"> CITATION Ber12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E832C0">
            <w:fldChar w:fldCharType="end"/>
          </w:r>
        </w:sdtContent>
      </w:sdt>
      <w:r w:rsidRPr="00A234DD">
        <w:t xml:space="preserve">.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sdt>
        <w:sdtPr>
          <w:id w:val="31161846"/>
          <w:citation/>
        </w:sdtPr>
        <w:sdtContent>
          <w:r w:rsidR="00E832C0">
            <w:fldChar w:fldCharType="begin"/>
          </w:r>
          <w:r w:rsidR="00E832C0">
            <w:rPr>
              <w:rFonts w:ascii="Times New Roman" w:hAnsi="Times New Roman"/>
            </w:rPr>
            <w:instrText xml:space="preserve"> CITATION Cra10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E832C0">
            <w:fldChar w:fldCharType="end"/>
          </w:r>
        </w:sdtContent>
      </w:sdt>
      <w:r w:rsidRPr="00A234DD">
        <w:t>.</w:t>
      </w:r>
    </w:p>
    <w:p w:rsidR="00594F8F" w:rsidRDefault="00594F8F" w:rsidP="00594F8F">
      <w:r w:rsidRPr="00A234DD">
        <w:t xml:space="preserve"> Marquis Hirobumi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sdt>
        <w:sdtPr>
          <w:id w:val="31161847"/>
          <w:citation/>
        </w:sdtPr>
        <w:sdtContent>
          <w:r w:rsidR="00E832C0">
            <w:fldChar w:fldCharType="begin"/>
          </w:r>
          <w:r w:rsidR="00E832C0">
            <w:rPr>
              <w:rFonts w:ascii="Times New Roman" w:hAnsi="Times New Roman"/>
            </w:rPr>
            <w:instrText xml:space="preserve"> CITATION Cra10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E832C0">
            <w:fldChar w:fldCharType="end"/>
          </w:r>
        </w:sdtContent>
      </w:sdt>
      <w:r w:rsidRPr="00A234DD">
        <w:t>."</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81" w:name="_Toc195663371"/>
      <w:bookmarkStart w:id="82" w:name="_Toc195665173"/>
      <w:r>
        <w:t>Shinto</w:t>
      </w:r>
      <w:bookmarkEnd w:id="81"/>
      <w:bookmarkEnd w:id="82"/>
    </w:p>
    <w:p w:rsidR="004330C5" w:rsidRPr="00A234DD" w:rsidRDefault="004330C5" w:rsidP="00646123">
      <w:r w:rsidRPr="00A234DD">
        <w:t xml:space="preserve">Shinto is the most commonly practiced religion in Japan and is indigenous to the country. Most citizens (83 percent) have some affiliation with Shinto. Shinto is not rigid in its rules for acceptance, accepting some of the tenants </w:t>
      </w:r>
      <w:proofErr w:type="gramStart"/>
      <w:r w:rsidRPr="00A234DD">
        <w:t>is</w:t>
      </w:r>
      <w:proofErr w:type="gramEnd"/>
      <w:r w:rsidRPr="00A234DD">
        <w:t xml:space="preserve"> enough to be considered a member.</w:t>
      </w:r>
    </w:p>
    <w:p w:rsidR="004330C5" w:rsidRPr="00A234DD" w:rsidRDefault="004330C5" w:rsidP="00594F8F">
      <w:pPr>
        <w:ind w:firstLine="0"/>
      </w:pPr>
      <w:r w:rsidRPr="00A234DD">
        <w:tab/>
        <w:t>Shinto began with a deep respect for nature and through their respect each evolved into a separate deity. This formed a large polytheistic mythology with no clear leader or dogma</w:t>
      </w:r>
      <w:sdt>
        <w:sdtPr>
          <w:id w:val="31161848"/>
          <w:citation/>
        </w:sdtPr>
        <w:sdtContent>
          <w:r w:rsidR="00E832C0">
            <w:fldChar w:fldCharType="begin"/>
          </w:r>
          <w:r w:rsidR="00E832C0">
            <w:rPr>
              <w:rFonts w:ascii="Times New Roman" w:hAnsi="Times New Roman"/>
            </w:rPr>
            <w:instrText xml:space="preserve"> CITATION Ber12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E832C0">
            <w:fldChar w:fldCharType="end"/>
          </w:r>
        </w:sdtContent>
      </w:sdt>
      <w:r w:rsidRPr="00A234DD">
        <w:t xml:space="preserve">.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sdt>
        <w:sdtPr>
          <w:id w:val="31161849"/>
          <w:citation/>
        </w:sdtPr>
        <w:sdtContent>
          <w:r w:rsidR="00E832C0">
            <w:fldChar w:fldCharType="begin"/>
          </w:r>
          <w:r w:rsidR="00E832C0">
            <w:rPr>
              <w:rFonts w:ascii="Times New Roman" w:hAnsi="Times New Roman"/>
            </w:rPr>
            <w:instrText xml:space="preserve"> CITATION Ber12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(Scheid)</w:t>
          </w:r>
          <w:r w:rsidR="00E832C0">
            <w:fldChar w:fldCharType="end"/>
          </w:r>
        </w:sdtContent>
      </w:sdt>
      <w:r w:rsidRPr="00A234DD">
        <w:t>.</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sdt>
        <w:sdtPr>
          <w:id w:val="31161850"/>
          <w:citation/>
        </w:sdtPr>
        <w:sdtContent>
          <w:r w:rsidR="00E832C0">
            <w:fldChar w:fldCharType="begin"/>
          </w:r>
          <w:r w:rsidR="00E832C0">
            <w:rPr>
              <w:rFonts w:ascii="Times New Roman" w:hAnsi="Times New Roman"/>
            </w:rPr>
            <w:instrText xml:space="preserve"> CITATION Cra10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E832C0">
            <w:fldChar w:fldCharType="end"/>
          </w:r>
        </w:sdtContent>
      </w:sdt>
      <w:r w:rsidRPr="00A234DD">
        <w:t>.</w:t>
      </w:r>
    </w:p>
    <w:p w:rsidR="004330C5" w:rsidRPr="00A234DD" w:rsidRDefault="004330C5" w:rsidP="00ED6709">
      <w:pPr>
        <w:pStyle w:val="Heading2"/>
      </w:pPr>
      <w:bookmarkStart w:id="83" w:name="_Toc195663372"/>
      <w:bookmarkStart w:id="84" w:name="_Toc195665174"/>
      <w:r w:rsidRPr="00A234DD">
        <w:t>Buddhism</w:t>
      </w:r>
      <w:bookmarkEnd w:id="83"/>
      <w:bookmarkEnd w:id="84"/>
    </w:p>
    <w:p w:rsidR="004330C5" w:rsidRDefault="004330C5" w:rsidP="00646123">
      <w:r w:rsidRPr="00A234DD">
        <w:t>Buddhism is the second largest religion in Japan, claiming 93 million members. The school of Buddhism most commonly adhered to in Japan is Mahayana</w:t>
      </w:r>
      <w:sdt>
        <w:sdtPr>
          <w:id w:val="31161851"/>
          <w:citation/>
        </w:sdtPr>
        <w:sdtContent>
          <w:r w:rsidR="00E832C0">
            <w:fldChar w:fldCharType="begin"/>
          </w:r>
          <w:r w:rsidR="00E832C0">
            <w:rPr>
              <w:rFonts w:ascii="Times New Roman" w:hAnsi="Times New Roman"/>
            </w:rPr>
            <w:instrText xml:space="preserve"> CITATION Cra10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E832C0">
            <w:fldChar w:fldCharType="end"/>
          </w:r>
        </w:sdtContent>
      </w:sdt>
      <w:r w:rsidRPr="00A234DD">
        <w:t>.</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hristian holiday, Christmas, have become mainstream, secular celebrations</w:t>
      </w:r>
      <w:sdt>
        <w:sdtPr>
          <w:id w:val="31161852"/>
          <w:citation/>
        </w:sdtPr>
        <w:sdtContent>
          <w:r w:rsidR="00E832C0">
            <w:fldChar w:fldCharType="begin"/>
          </w:r>
          <w:r w:rsidR="00E832C0">
            <w:rPr>
              <w:rFonts w:ascii="Times New Roman" w:hAnsi="Times New Roman"/>
            </w:rPr>
            <w:instrText xml:space="preserve"> CITATION Cra10 \l 1033 </w:instrText>
          </w:r>
          <w:r w:rsidR="00E832C0">
            <w:fldChar w:fldCharType="separate"/>
          </w:r>
          <w:r w:rsidR="00E832C0">
            <w:rPr>
              <w:rFonts w:ascii="Times New Roman" w:hAnsi="Times New Roman"/>
              <w:noProof/>
            </w:rPr>
            <w:t xml:space="preserve"> </w:t>
          </w:r>
          <w:r w:rsidR="00E832C0" w:rsidRPr="00E832C0">
            <w:rPr>
              <w:rFonts w:ascii="Times New Roman" w:hAnsi="Times New Roman"/>
              <w:noProof/>
            </w:rPr>
            <w:t>(Lockard)</w:t>
          </w:r>
          <w:r w:rsidR="00E832C0">
            <w:fldChar w:fldCharType="end"/>
          </w:r>
        </w:sdtContent>
      </w:sdt>
      <w:r w:rsidRPr="00A234DD">
        <w:t xml:space="preserve">. </w:t>
      </w:r>
    </w:p>
    <w:p w:rsidR="00594F8F" w:rsidRPr="00A234DD" w:rsidRDefault="00594F8F" w:rsidP="00646123"/>
    <w:p w:rsidR="00771DDC" w:rsidRDefault="00771DDC" w:rsidP="00646123">
      <w:pPr>
        <w:pStyle w:val="Heading1"/>
      </w:pPr>
      <w:bookmarkStart w:id="85" w:name="_Toc195663373"/>
      <w:bookmarkStart w:id="86"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5"/>
      <w:bookmarkEnd w:id="86"/>
    </w:p>
    <w:p w:rsidR="004330C5" w:rsidRPr="001E365E" w:rsidRDefault="004330C5" w:rsidP="00646123"/>
    <w:p w:rsidR="00771DDC" w:rsidRDefault="004330C5" w:rsidP="00646123">
      <w:pPr>
        <w:pStyle w:val="Heading1"/>
      </w:pPr>
      <w:bookmarkStart w:id="87" w:name="_Toc195663374"/>
      <w:bookmarkStart w:id="88"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7"/>
    <w:bookmarkEnd w:id="88"/>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 xml:space="preserve">About 90% of Japanese consider themselves middle class, and there is less class difference than in most countries with modern economies. There is still some stigma for and discrimination against the Burakumin people, which are not a race but rather the decedents of those in the lower end of the </w:t>
      </w:r>
      <w:proofErr w:type="gramStart"/>
      <w:r w:rsidRPr="001E365E">
        <w:t>now</w:t>
      </w:r>
      <w:proofErr w:type="gramEnd"/>
      <w:r w:rsidRPr="001E365E">
        <w:t xml:space="preserve"> abolished Japanese caste system. According to international humanist and ethics union:</w:t>
      </w:r>
    </w:p>
    <w:p w:rsidR="004330C5" w:rsidRPr="001E365E" w:rsidRDefault="004330C5" w:rsidP="00646123">
      <w:pPr>
        <w:pStyle w:val="Quote"/>
      </w:pPr>
      <w:r w:rsidRPr="001E365E">
        <w:t xml:space="preserve"> </w:t>
      </w:r>
      <w:r w:rsidRPr="001E365E">
        <w:rPr>
          <w:rStyle w:val="Emphasis"/>
          <w:rFonts w:cstheme="minorHAnsi"/>
        </w:rPr>
        <w:t xml:space="preserve">Burakumin </w:t>
      </w:r>
      <w:r w:rsidRPr="001E365E">
        <w:t xml:space="preserve">are a Japanese social minority group: Japan’s “invisible race.” No physical characteristics distinguish them, unlike other main minority groups, from the majority population. There are about six million </w:t>
      </w:r>
      <w:r w:rsidRPr="001E365E">
        <w:rPr>
          <w:rStyle w:val="Emphasis"/>
          <w:rFonts w:cstheme="minorHAnsi"/>
        </w:rPr>
        <w:t xml:space="preserve">burakumin </w:t>
      </w:r>
      <w:r w:rsidRPr="001E365E">
        <w:t xml:space="preserve">in modern Japan (about 2 per cent of the population). Originally, those people were called </w:t>
      </w:r>
      <w:r w:rsidRPr="001E365E">
        <w:rPr>
          <w:rStyle w:val="Emphasis"/>
          <w:rFonts w:cstheme="minorHAnsi"/>
        </w:rPr>
        <w:t xml:space="preserve">senmin </w:t>
      </w:r>
      <w:r w:rsidRPr="001E365E">
        <w:t xml:space="preserve">(“despised citizens”). The Japanese caste system was formally abolished by the </w:t>
      </w:r>
      <w:r w:rsidRPr="001E365E">
        <w:rPr>
          <w:rStyle w:val="Emphasis"/>
          <w:rFonts w:cstheme="minorHAnsi"/>
        </w:rPr>
        <w:t xml:space="preserve">Kaihorei </w:t>
      </w:r>
      <w:r w:rsidRPr="001E365E">
        <w:t xml:space="preserve">(Emancipation or Liberation Edict) in </w:t>
      </w:r>
      <w:proofErr w:type="gramStart"/>
      <w:r w:rsidRPr="001E365E">
        <w:t>August,</w:t>
      </w:r>
      <w:proofErr w:type="gramEnd"/>
      <w:r w:rsidRPr="001E365E">
        <w:t xml:space="preserve"> 1871. The term “new commoner” (</w:t>
      </w:r>
      <w:r w:rsidRPr="001E365E">
        <w:rPr>
          <w:rStyle w:val="Emphasis"/>
          <w:rFonts w:cstheme="minorHAnsi"/>
        </w:rPr>
        <w:t>shin- heimin</w:t>
      </w:r>
      <w:r w:rsidRPr="001E365E">
        <w:t>) was used in government documents and the word “</w:t>
      </w:r>
      <w:r w:rsidRPr="001E365E">
        <w:rPr>
          <w:rStyle w:val="Emphasis"/>
          <w:rFonts w:cstheme="minorHAnsi"/>
        </w:rPr>
        <w:t>burakumin</w:t>
      </w:r>
      <w:r w:rsidRPr="001E365E">
        <w:t>” (literally “hamlet people”) came into use as another euphemism for “</w:t>
      </w:r>
      <w:r w:rsidRPr="001E365E">
        <w:rPr>
          <w:rStyle w:val="Emphasis"/>
          <w:rFonts w:cstheme="minorHAnsi"/>
        </w:rPr>
        <w:t>senmin</w:t>
      </w:r>
      <w:r w:rsidRPr="001E365E">
        <w:t xml:space="preserve">”. Their settlements were called </w:t>
      </w:r>
      <w:r w:rsidRPr="001E365E">
        <w:rPr>
          <w:rStyle w:val="Emphasis"/>
          <w:rFonts w:cstheme="minorHAnsi"/>
        </w:rPr>
        <w:t xml:space="preserve">hisabetsu buraku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r w:rsidRPr="001E365E">
        <w:rPr>
          <w:i/>
          <w:iCs/>
        </w:rPr>
        <w:t>Burakumin</w:t>
      </w:r>
      <w:r w:rsidRPr="001E365E">
        <w:t xml:space="preserve"> still face outright discrimination in education, in employment, and in marriage. According to a survey of residents in Asaka </w:t>
      </w:r>
      <w:r w:rsidRPr="001E365E">
        <w:rPr>
          <w:i/>
          <w:iCs/>
        </w:rPr>
        <w:t>buraku</w:t>
      </w:r>
      <w:r w:rsidRPr="001E365E">
        <w:t xml:space="preserve">, thirty percent of </w:t>
      </w:r>
      <w:r w:rsidRPr="001E365E">
        <w:rPr>
          <w:i/>
          <w:iCs/>
        </w:rPr>
        <w:t>burakumin</w:t>
      </w:r>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t>
      </w:r>
      <w:proofErr w:type="gramStart"/>
      <w:r w:rsidRPr="001E365E">
        <w:t>working women</w:t>
      </w:r>
      <w:proofErr w:type="gramEnd"/>
      <w:r w:rsidRPr="001E365E">
        <w:t xml:space="preserve">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 xml:space="preserve">Japan has also falls well behind even the minimum Western legal standards in the workplace in terms of sex discrimination. The article goes on to </w:t>
      </w:r>
      <w:proofErr w:type="gramStart"/>
      <w:r w:rsidRPr="001E365E">
        <w:t>say that</w:t>
      </w:r>
      <w:proofErr w:type="gramEnd"/>
      <w:r w:rsidRPr="001E365E">
        <w:t xml:space="preserve">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9" w:name="t41"/>
      <w:bookmarkEnd w:id="89"/>
      <w:r w:rsidRPr="001E365E">
        <w:t xml:space="preserve"> The Labor Standards Law has provisions to protect child workers. The Labor Standards Law prohibits employers from employing children until the March 31 immediately following the child becoming fifteen years old.</w:t>
      </w:r>
      <w:bookmarkStart w:id="90" w:name="t42"/>
      <w:bookmarkEnd w:id="90"/>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91" w:name="t43"/>
      <w:bookmarkEnd w:id="91"/>
      <w:r w:rsidRPr="001E365E">
        <w:t xml:space="preserve"> Children under thirteen years old can be employed only in motion picture production and theatrical performance enterprises, upon permission of the Labor Standards Administration office.</w:t>
      </w:r>
      <w:bookmarkStart w:id="92" w:name="t44"/>
      <w:bookmarkEnd w:id="92"/>
      <w:r w:rsidRPr="001E365E">
        <w:t xml:space="preserve"> An employer cannot employ a person under eighteen years old for extended-hour or </w:t>
      </w:r>
      <w:r w:rsidR="002A5B36" w:rsidRPr="001E365E">
        <w:t>nighttime</w:t>
      </w:r>
      <w:r w:rsidRPr="001E365E">
        <w:t xml:space="preserve"> work.</w:t>
      </w:r>
      <w:bookmarkStart w:id="93" w:name="t45"/>
      <w:bookmarkEnd w:id="93"/>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94" w:name="t46"/>
      <w:bookmarkEnd w:id="94"/>
    </w:p>
    <w:p w:rsidR="004330C5" w:rsidRPr="001E365E" w:rsidRDefault="004330C5" w:rsidP="00646123">
      <w:pPr>
        <w:rPr>
          <w:color w:val="000000"/>
        </w:rPr>
      </w:pPr>
      <w:r w:rsidRPr="001E365E">
        <w:t>A parent or a guardian cannot make a labor contract for a minor, in this case a person under twenty years old.</w:t>
      </w:r>
      <w:bookmarkStart w:id="95" w:name="t47"/>
      <w:bookmarkEnd w:id="95"/>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6" w:name="t48"/>
      <w:bookmarkEnd w:id="96"/>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6A2E7E" w:rsidP="00646123">
      <w:pPr>
        <w:rPr>
          <w:rFonts w:cstheme="minorHAnsi"/>
          <w:color w:val="000000"/>
        </w:rPr>
      </w:pPr>
      <w:hyperlink r:id="rId21" w:history="1">
        <w:r w:rsidR="004330C5" w:rsidRPr="001E365E">
          <w:rPr>
            <w:rStyle w:val="Hyperlink"/>
            <w:rFonts w:cstheme="minorHAnsi"/>
          </w:rPr>
          <w:t>http://www.iheu.org/untouchability-japan-discrimination-against-burakumin</w:t>
        </w:r>
      </w:hyperlink>
    </w:p>
    <w:p w:rsidR="004330C5" w:rsidRPr="001E365E" w:rsidRDefault="006A2E7E" w:rsidP="00646123">
      <w:pPr>
        <w:rPr>
          <w:rFonts w:cstheme="minorHAnsi"/>
          <w:color w:val="000000"/>
        </w:rPr>
      </w:pPr>
      <w:hyperlink r:id="rId22" w:history="1">
        <w:r w:rsidR="004330C5" w:rsidRPr="001E365E">
          <w:rPr>
            <w:rStyle w:val="Hyperlink"/>
            <w:rFonts w:cstheme="minorHAnsi"/>
          </w:rPr>
          <w:t>http://www.law.harvard.edu/students/orgs/hrj/iss12/reber.shtml</w:t>
        </w:r>
      </w:hyperlink>
    </w:p>
    <w:p w:rsidR="004330C5" w:rsidRPr="001E365E" w:rsidRDefault="006A2E7E" w:rsidP="00646123">
      <w:pPr>
        <w:rPr>
          <w:rFonts w:cstheme="minorHAnsi"/>
          <w:color w:val="000000"/>
        </w:rPr>
      </w:pPr>
      <w:hyperlink r:id="rId23" w:history="1">
        <w:r w:rsidR="004330C5" w:rsidRPr="001E365E">
          <w:rPr>
            <w:rStyle w:val="Hyperlink"/>
            <w:rFonts w:cstheme="minorHAnsi"/>
          </w:rPr>
          <w:t>http://www.washingtonpost.com/wp-dyn/content/article/2007/03/01/AR2007030101654_2.html</w:t>
        </w:r>
      </w:hyperlink>
    </w:p>
    <w:p w:rsidR="004330C5" w:rsidRPr="001E365E" w:rsidRDefault="006A2E7E" w:rsidP="00646123">
      <w:pPr>
        <w:rPr>
          <w:rFonts w:cstheme="minorHAnsi"/>
          <w:color w:val="000000"/>
        </w:rPr>
      </w:pPr>
      <w:hyperlink r:id="rId24" w:history="1">
        <w:r w:rsidR="004330C5" w:rsidRPr="001E365E">
          <w:rPr>
            <w:rStyle w:val="Hyperlink"/>
            <w:rFonts w:cstheme="minorHAnsi"/>
          </w:rPr>
          <w:t>http://news.change.org/stories/japan-reaches-all-time-low-in-gender-equality-report</w:t>
        </w:r>
      </w:hyperlink>
    </w:p>
    <w:p w:rsidR="004330C5" w:rsidRPr="001E365E" w:rsidRDefault="006A2E7E" w:rsidP="00646123">
      <w:pPr>
        <w:rPr>
          <w:rFonts w:cstheme="minorHAnsi"/>
          <w:color w:val="000000"/>
        </w:rPr>
      </w:pPr>
      <w:hyperlink r:id="rId25" w:history="1">
        <w:r w:rsidR="004330C5" w:rsidRPr="001E365E">
          <w:rPr>
            <w:rStyle w:val="Hyperlink"/>
            <w:rFonts w:cstheme="minorHAnsi"/>
          </w:rPr>
          <w:t>http://www.loc.gov/law/help/child-rights/japan.php</w:t>
        </w:r>
      </w:hyperlink>
    </w:p>
    <w:p w:rsidR="004330C5" w:rsidRPr="001E365E" w:rsidRDefault="006A2E7E" w:rsidP="00646123">
      <w:pPr>
        <w:rPr>
          <w:rFonts w:cstheme="minorHAnsi"/>
          <w:color w:val="000000"/>
        </w:rPr>
      </w:pPr>
      <w:hyperlink r:id="rId26"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7" w:name="_Toc195663375"/>
      <w:bookmarkStart w:id="98" w:name="_Toc195665177"/>
      <w:r w:rsidRPr="001E365E">
        <w:t>1.15) Aesthetics - Corey</w:t>
      </w:r>
      <w:bookmarkEnd w:id="97"/>
      <w:bookmarkEnd w:id="98"/>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Oragami</w:t>
      </w:r>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9" w:name="_Toc195663376"/>
      <w:bookmarkStart w:id="100" w:name="_Toc195665178"/>
      <w:r>
        <w:t xml:space="preserve">Bonsai &amp; </w:t>
      </w:r>
      <w:r w:rsidR="004330C5" w:rsidRPr="001E365E">
        <w:t>Gardens</w:t>
      </w:r>
      <w:bookmarkEnd w:id="99"/>
      <w:bookmarkEnd w:id="100"/>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Kenrokuen and Tokyo’s Rikugien.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Koyasan. </w:t>
      </w:r>
    </w:p>
    <w:p w:rsidR="004330C5" w:rsidRPr="001E365E" w:rsidRDefault="004330C5" w:rsidP="00ED6709">
      <w:pPr>
        <w:pStyle w:val="Heading2"/>
      </w:pPr>
      <w:bookmarkStart w:id="101" w:name="_Toc195663377"/>
      <w:bookmarkStart w:id="102" w:name="_Toc195665179"/>
      <w:r w:rsidRPr="001E365E">
        <w:t>Theater</w:t>
      </w:r>
      <w:bookmarkEnd w:id="101"/>
      <w:bookmarkEnd w:id="102"/>
    </w:p>
    <w:p w:rsidR="004330C5" w:rsidRPr="001E365E" w:rsidRDefault="004330C5" w:rsidP="00646123">
      <w:r w:rsidRPr="001E365E">
        <w:t xml:space="preserve">The Japanese also have many different types of theater that they practice. These include Bunraku, kabuki, and the Noh Theater. The Bunraku Theater is a form of </w:t>
      </w:r>
      <w:proofErr w:type="gramStart"/>
      <w:r w:rsidRPr="001E365E">
        <w:t>puppet theater</w:t>
      </w:r>
      <w:proofErr w:type="gramEnd"/>
      <w:r w:rsidRPr="001E365E">
        <w:t xml:space="preserve">.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103" w:name="_Toc195663378"/>
      <w:bookmarkStart w:id="104" w:name="_Toc195665180"/>
      <w:r w:rsidRPr="001E365E">
        <w:t>Music</w:t>
      </w:r>
      <w:bookmarkEnd w:id="103"/>
      <w:bookmarkEnd w:id="104"/>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Enka music was a popular form of music and is still listened to today but mostly by older people. Traditional enka musicians especially the women would have performed in kimonos. The traditional Japanese music has many forms. </w:t>
      </w:r>
    </w:p>
    <w:p w:rsidR="004330C5" w:rsidRPr="001E365E" w:rsidRDefault="004330C5" w:rsidP="00646123">
      <w:r w:rsidRPr="001E365E">
        <w:t>First there is the gagaku. This is the oldest type of Japanese traditional music and was played in the ancient courts. Other types of traditional music include biwagaku, nohgaku, sokyoku, and shakuhachi. These types of music would be the ones heard during theater performances.</w:t>
      </w:r>
    </w:p>
    <w:p w:rsidR="004330C5" w:rsidRPr="001E365E" w:rsidRDefault="004330C5" w:rsidP="00ED6709">
      <w:pPr>
        <w:pStyle w:val="Heading2"/>
        <w:rPr>
          <w:sz w:val="24"/>
          <w:szCs w:val="24"/>
        </w:rPr>
      </w:pPr>
      <w:bookmarkStart w:id="105" w:name="_Toc195663379"/>
      <w:bookmarkStart w:id="106" w:name="_Toc195665181"/>
      <w:r w:rsidRPr="001E365E">
        <w:t>Martial</w:t>
      </w:r>
      <w:r w:rsidRPr="001E365E">
        <w:rPr>
          <w:sz w:val="24"/>
          <w:szCs w:val="24"/>
        </w:rPr>
        <w:t xml:space="preserve"> Arts</w:t>
      </w:r>
      <w:bookmarkEnd w:id="105"/>
      <w:bookmarkEnd w:id="106"/>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w:t>
      </w:r>
      <w:proofErr w:type="gramStart"/>
      <w:r w:rsidRPr="001E365E">
        <w:t>dohyo which is an elevated ring</w:t>
      </w:r>
      <w:proofErr w:type="gramEnd"/>
      <w:r w:rsidRPr="001E365E">
        <w:t xml:space="preserve">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anchor>
        </w:drawing>
      </w:r>
    </w:p>
    <w:p w:rsidR="004330C5" w:rsidRPr="001E365E" w:rsidRDefault="004330C5" w:rsidP="00ED6709">
      <w:pPr>
        <w:pStyle w:val="Heading2"/>
      </w:pPr>
      <w:bookmarkStart w:id="107" w:name="_Toc195663380"/>
      <w:bookmarkStart w:id="108" w:name="_Toc195665182"/>
      <w:r w:rsidRPr="001E365E">
        <w:t>Dance</w:t>
      </w:r>
      <w:bookmarkEnd w:id="107"/>
      <w:bookmarkEnd w:id="108"/>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9" w:name="_Toc195663381"/>
      <w:bookmarkStart w:id="110" w:name="_Toc195665183"/>
      <w:r w:rsidRPr="00D84FED">
        <w:t>1.16) Greetings, Emotions, Face, Gift Giving, Titles - Corey H.</w:t>
      </w:r>
      <w:bookmarkEnd w:id="109"/>
      <w:bookmarkEnd w:id="110"/>
    </w:p>
    <w:p w:rsidR="004330C5" w:rsidRPr="001E365E" w:rsidRDefault="004330C5" w:rsidP="00ED6709">
      <w:pPr>
        <w:pStyle w:val="Heading2"/>
      </w:pPr>
      <w:bookmarkStart w:id="111" w:name="_Toc195663382"/>
      <w:bookmarkStart w:id="112" w:name="_Toc195665184"/>
      <w:r w:rsidRPr="001E365E">
        <w:t>Greetings</w:t>
      </w:r>
      <w:bookmarkEnd w:id="111"/>
      <w:bookmarkEnd w:id="112"/>
    </w:p>
    <w:p w:rsidR="004330C5" w:rsidRPr="001E365E" w:rsidRDefault="004330C5" w:rsidP="00646123">
      <w:r w:rsidRPr="001E365E">
        <w:t xml:space="preserve">Greetings in Japan are very important. Greeting and parting phrases are called aisatsu. If someone does not give an aisatsu then they are considered cold and dysfunctional. Like many languages there are many different phrases for different parts of the day. For example, ohayou means good morning and is usually used until eleven in the morning, konnichiwa means hello, good afternoon, and konbanwa means good evening. Some other forms of greetings are </w:t>
      </w:r>
      <w:proofErr w:type="gramStart"/>
      <w:r w:rsidRPr="001E365E">
        <w:t>sayournara which means goodbye</w:t>
      </w:r>
      <w:proofErr w:type="gramEnd"/>
      <w:r w:rsidRPr="001E365E">
        <w:t xml:space="preserv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13" w:name="_Toc195663383"/>
      <w:bookmarkStart w:id="114" w:name="_Toc195665185"/>
      <w:r w:rsidRPr="001E365E">
        <w:t>Gift Giving</w:t>
      </w:r>
      <w:bookmarkEnd w:id="113"/>
      <w:bookmarkEnd w:id="114"/>
    </w:p>
    <w:p w:rsidR="004330C5" w:rsidRPr="001E365E" w:rsidRDefault="004330C5" w:rsidP="00646123">
      <w:r w:rsidRPr="001E365E">
        <w:t xml:space="preserve">Gift giving in Japan is often. There are many occasions in which people give gifts. In December and June, Oseibo and Ochugen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w:t>
      </w:r>
      <w:proofErr w:type="gramStart"/>
      <w:r w:rsidRPr="001E365E">
        <w:t>them</w:t>
      </w:r>
      <w:proofErr w:type="gramEnd"/>
      <w:r w:rsidRPr="001E365E">
        <w:t xml:space="preserve"> a gift called temiyage which is usually some sort of sweets or sake. A lot of the Japanese bring back souvenirs from business trips or vacations. These types of gifts are called omiyage. When giving gifts in Japan you should be careful because many gifts that we think are appropriate could mean bad luck in Japan. </w:t>
      </w:r>
    </w:p>
    <w:p w:rsidR="004330C5" w:rsidRPr="001E365E" w:rsidRDefault="004330C5" w:rsidP="00ED6709">
      <w:pPr>
        <w:pStyle w:val="Heading2"/>
      </w:pPr>
      <w:bookmarkStart w:id="115" w:name="_Toc195663384"/>
      <w:bookmarkStart w:id="116" w:name="_Toc195665186"/>
      <w:r>
        <w:t xml:space="preserve">Names &amp; </w:t>
      </w:r>
      <w:r w:rsidRPr="001E365E">
        <w:t>Titles</w:t>
      </w:r>
      <w:bookmarkEnd w:id="115"/>
      <w:bookmarkEnd w:id="116"/>
    </w:p>
    <w:p w:rsidR="004330C5" w:rsidRPr="001E365E" w:rsidRDefault="004330C5" w:rsidP="00646123">
      <w:r w:rsidRPr="001E365E">
        <w:t xml:space="preserve">In Japan the family name comes before the first name. Usually when addressing someone in Japan you would address </w:t>
      </w:r>
      <w:proofErr w:type="gramStart"/>
      <w:r w:rsidRPr="001E365E">
        <w:t>them</w:t>
      </w:r>
      <w:proofErr w:type="gramEnd"/>
      <w:r w:rsidRPr="001E365E">
        <w:t xml:space="preserve"> by their family name. When addressing children or close friends then you would use their first name. Not only do the Japanese use the family name they use some sort of title to go along with it. Some of these titles are San, Sama, Kun, Chan, and Sensei. San is the most neutral and famous out of the titles and can be used almost anywhere except in really formal situations. Sama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7" w:name="_Toc195663385"/>
      <w:bookmarkStart w:id="118" w:name="_Toc195665187"/>
      <w:r w:rsidRPr="001E365E">
        <w:t xml:space="preserve">1.17) Holidays, Conversation Topics, Blunders </w:t>
      </w:r>
      <w:r>
        <w:t>–</w:t>
      </w:r>
      <w:r w:rsidRPr="001E365E">
        <w:t xml:space="preserve"> Jeff</w:t>
      </w:r>
      <w:bookmarkEnd w:id="117"/>
      <w:bookmarkEnd w:id="118"/>
    </w:p>
    <w:p w:rsidR="004330C5" w:rsidRPr="001514EB" w:rsidRDefault="004330C5" w:rsidP="00ED6709">
      <w:pPr>
        <w:pStyle w:val="Heading2"/>
      </w:pPr>
      <w:bookmarkStart w:id="119" w:name="_Toc195663386"/>
      <w:bookmarkStart w:id="120" w:name="_Toc195665188"/>
      <w:r>
        <w:t>Holidays</w:t>
      </w:r>
      <w:bookmarkEnd w:id="119"/>
      <w:bookmarkEnd w:id="120"/>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(shogatsu or oshogatsu)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6A2E7E" w:rsidRPr="001514EB">
            <w:fldChar w:fldCharType="begin"/>
          </w:r>
          <w:r w:rsidRPr="001514EB">
            <w:instrText xml:space="preserve"> CITATION Jap12 \l 1033 </w:instrText>
          </w:r>
          <w:r w:rsidR="006A2E7E" w:rsidRPr="001514EB">
            <w:fldChar w:fldCharType="separate"/>
          </w:r>
          <w:r w:rsidR="00FF52E4">
            <w:rPr>
              <w:noProof/>
            </w:rPr>
            <w:t xml:space="preserve"> (Japaenese New Year)</w:t>
          </w:r>
          <w:r w:rsidR="006A2E7E" w:rsidRPr="001514EB">
            <w:fldChar w:fldCharType="end"/>
          </w:r>
        </w:sdtContent>
      </w:sdt>
      <w:r w:rsidRPr="001514EB">
        <w:t>.</w:t>
      </w:r>
    </w:p>
    <w:p w:rsidR="004330C5" w:rsidRPr="001514EB" w:rsidRDefault="004330C5" w:rsidP="00646123">
      <w:r w:rsidRPr="001514EB">
        <w:t>Another popular traditional Japanese holiday is the Coming of Age Festival (seijin no hi)</w:t>
      </w:r>
      <w:sdt>
        <w:sdtPr>
          <w:id w:val="63837126"/>
          <w:citation/>
        </w:sdtPr>
        <w:sdtContent>
          <w:r w:rsidR="006A2E7E" w:rsidRPr="001514EB">
            <w:fldChar w:fldCharType="begin"/>
          </w:r>
          <w:r w:rsidRPr="001514EB">
            <w:instrText xml:space="preserve"> CITATION Com12 \l 1033 </w:instrText>
          </w:r>
          <w:r w:rsidR="006A2E7E" w:rsidRPr="001514EB">
            <w:fldChar w:fldCharType="separate"/>
          </w:r>
          <w:r w:rsidR="00FF52E4">
            <w:rPr>
              <w:noProof/>
            </w:rPr>
            <w:t xml:space="preserve"> (Coming of Age)</w:t>
          </w:r>
          <w:r w:rsidR="006A2E7E"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21" w:name="_Toc195663387"/>
      <w:bookmarkStart w:id="122" w:name="_Toc195665189"/>
      <w:r>
        <w:t xml:space="preserve">Conversation Topics &amp; </w:t>
      </w:r>
      <w:r w:rsidR="004330C5" w:rsidRPr="00A234DD">
        <w:t>Blunders</w:t>
      </w:r>
      <w:bookmarkEnd w:id="121"/>
      <w:bookmarkEnd w:id="122"/>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6A2E7E" w:rsidRPr="00A234DD">
            <w:fldChar w:fldCharType="begin"/>
          </w:r>
          <w:r w:rsidRPr="00A234DD">
            <w:instrText xml:space="preserve"> CITATION Dat12 \l 1033 </w:instrText>
          </w:r>
          <w:r w:rsidR="006A2E7E" w:rsidRPr="00A234DD">
            <w:fldChar w:fldCharType="separate"/>
          </w:r>
          <w:r w:rsidR="00FF52E4">
            <w:rPr>
              <w:noProof/>
            </w:rPr>
            <w:t xml:space="preserve"> (Nguyen)</w:t>
          </w:r>
          <w:r w:rsidR="006A2E7E"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23" w:name="_Toc195663388"/>
      <w:bookmarkStart w:id="124" w:name="_Toc195665190"/>
      <w:r>
        <w:t xml:space="preserve">1.18) </w:t>
      </w:r>
      <w:r w:rsidRPr="00A234DD">
        <w:t>Business Entertaining</w:t>
      </w:r>
      <w:r w:rsidR="00D84FED">
        <w:t xml:space="preserve"> </w:t>
      </w:r>
      <w:r>
        <w:t>- Jeff</w:t>
      </w:r>
      <w:bookmarkEnd w:id="123"/>
      <w:bookmarkEnd w:id="124"/>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6A2E7E">
            <w:fldChar w:fldCharType="begin"/>
          </w:r>
          <w:r>
            <w:instrText xml:space="preserve"> CITATION Jap121 \l 1033 </w:instrText>
          </w:r>
          <w:r w:rsidR="006A2E7E">
            <w:fldChar w:fldCharType="separate"/>
          </w:r>
          <w:r w:rsidR="00FF52E4">
            <w:rPr>
              <w:noProof/>
            </w:rPr>
            <w:t xml:space="preserve"> (Japan Country Profile)</w:t>
          </w:r>
          <w:r w:rsidR="006A2E7E">
            <w:fldChar w:fldCharType="end"/>
          </w:r>
        </w:sdtContent>
      </w:sdt>
    </w:p>
    <w:p w:rsidR="004330C5" w:rsidRDefault="004330C5" w:rsidP="00646123">
      <w:pPr>
        <w:pStyle w:val="Heading1"/>
      </w:pPr>
      <w:bookmarkStart w:id="125" w:name="_Toc195663389"/>
      <w:bookmarkStart w:id="126" w:name="_Toc195665191"/>
      <w:r>
        <w:t>1.19) Languages - Jeff</w:t>
      </w:r>
      <w:bookmarkEnd w:id="125"/>
      <w:bookmarkEnd w:id="126"/>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 xml:space="preserve">Japanese is a member of the Japonic languages family, which includes languages from the Ryukyu </w:t>
      </w:r>
      <w:proofErr w:type="gramStart"/>
      <w:r>
        <w:t>islands</w:t>
      </w:r>
      <w:proofErr w:type="gramEnd"/>
      <w:r>
        <w:t>. These languages are so close they are often confused as dialects of Japanese.</w:t>
      </w:r>
    </w:p>
    <w:p w:rsidR="004330C5" w:rsidRDefault="004330C5" w:rsidP="00646123">
      <w:r>
        <w:t>The Japonic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6A2E7E">
            <w:fldChar w:fldCharType="begin"/>
          </w:r>
          <w:r>
            <w:instrText xml:space="preserve"> CITATION Shi12 \l 1033 </w:instrText>
          </w:r>
          <w:r w:rsidR="006A2E7E">
            <w:fldChar w:fldCharType="separate"/>
          </w:r>
          <w:r w:rsidR="00FF52E4">
            <w:rPr>
              <w:noProof/>
            </w:rPr>
            <w:t xml:space="preserve"> (Miyagawa)</w:t>
          </w:r>
          <w:r w:rsidR="006A2E7E">
            <w:rPr>
              <w:noProof/>
            </w:rPr>
            <w:fldChar w:fldCharType="end"/>
          </w:r>
        </w:sdtContent>
      </w:sdt>
      <w:r>
        <w:t xml:space="preserve">. </w:t>
      </w:r>
    </w:p>
    <w:p w:rsidR="004330C5" w:rsidRDefault="004330C5" w:rsidP="00646123"/>
    <w:p w:rsidR="004330C5" w:rsidRPr="001E365E" w:rsidRDefault="004330C5" w:rsidP="00646123">
      <w:pPr>
        <w:pStyle w:val="Heading1"/>
      </w:pPr>
      <w:bookmarkStart w:id="127" w:name="_Toc195663390"/>
      <w:bookmarkStart w:id="128" w:name="_Toc195665192"/>
      <w:r w:rsidRPr="001E365E">
        <w:t>2.1) Kluckhohn &amp; Strodtbeck-</w:t>
      </w:r>
      <w:bookmarkEnd w:id="127"/>
      <w:bookmarkEnd w:id="128"/>
      <w:r w:rsidR="00D84FED">
        <w:t xml:space="preserve"> Jay UNUSABLE</w:t>
      </w:r>
    </w:p>
    <w:p w:rsidR="004330C5" w:rsidRPr="001E365E" w:rsidRDefault="006A2E7E" w:rsidP="004330C5">
      <w:pPr>
        <w:pStyle w:val="FreeForm"/>
        <w:tabs>
          <w:tab w:val="left" w:pos="220"/>
          <w:tab w:val="left" w:pos="720"/>
        </w:tabs>
        <w:rPr>
          <w:rFonts w:ascii="Times New Roman" w:hAnsi="Times New Roman"/>
        </w:rPr>
      </w:pPr>
      <w:hyperlink r:id="rId29" w:history="1">
        <w:r w:rsidR="004330C5" w:rsidRPr="001E365E">
          <w:rPr>
            <w:rFonts w:ascii="Times New Roman" w:hAnsi="Times New Roman"/>
            <w:color w:val="000099"/>
            <w:u w:val="single"/>
          </w:rPr>
          <w:t>http://academic3.american.edu/~zaharna/mcgrath/WWW/japan/culture.htm</w:t>
        </w:r>
      </w:hyperlink>
    </w:p>
    <w:p w:rsidR="004330C5" w:rsidRPr="001E365E" w:rsidRDefault="006A2E7E" w:rsidP="004330C5">
      <w:pPr>
        <w:pStyle w:val="FreeForm"/>
        <w:tabs>
          <w:tab w:val="left" w:pos="220"/>
          <w:tab w:val="left" w:pos="720"/>
        </w:tabs>
        <w:rPr>
          <w:rFonts w:ascii="Times New Roman" w:hAnsi="Times New Roman"/>
        </w:rPr>
      </w:pPr>
      <w:hyperlink r:id="rId30" w:history="1">
        <w:r w:rsidR="004330C5" w:rsidRPr="001E365E">
          <w:rPr>
            <w:rFonts w:ascii="Times New Roman" w:hAnsi="Times New Roman"/>
            <w:color w:val="000099"/>
            <w:u w:val="single"/>
          </w:rPr>
          <w:t>http://scholarworks.gvsu.edu/cgi/</w:t>
        </w:r>
      </w:hyperlink>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 xml:space="preserve">Kluckhohn and Strodtbeck in their research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Researching Japan’s nature and culture I was able to find that: </w:t>
      </w:r>
    </w:p>
    <w:p w:rsidR="004330C5" w:rsidRPr="001E365E" w:rsidRDefault="004330C5" w:rsidP="00D84FED"/>
    <w:p w:rsidR="004330C5" w:rsidRPr="001E365E" w:rsidRDefault="004330C5" w:rsidP="00D84FED">
      <w:r w:rsidRPr="001E365E">
        <w:t xml:space="preserve">“The Japanese culture's relationship with nature is that of harmony with nature. Harmony with nature”refers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w:t>
      </w:r>
      <w:proofErr w:type="gramStart"/>
      <w:r w:rsidRPr="001E365E">
        <w:t>express</w:t>
      </w:r>
      <w:proofErr w:type="gramEnd"/>
      <w:r w:rsidRPr="001E365E">
        <w:t xml:space="preserve"> their belief in living harmoniously with nature. Such appreciative origins date back to the beliefs of ancient Shinto, a widely practiced religion in Japan. (Mac Leod, 1) Their appreciation for the simplicity of nature is apparent in the structure and design of rock gardens.</w:t>
      </w:r>
    </w:p>
    <w:p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w:t>
      </w:r>
      <w:proofErr w:type="gramStart"/>
      <w:r w:rsidRPr="001E365E">
        <w:t>good</w:t>
      </w:r>
      <w:proofErr w:type="gramEnd"/>
      <w:r w:rsidRPr="001E365E">
        <w:t xml:space="preserve"> because they are a creation of nature, which is good. Man is part of nature, and God created nature, than man must be good. </w:t>
      </w:r>
    </w:p>
    <w:p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important.”(Zaharna,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”(DiStefano) As opposed to the American belief in “doing, ”where man is defined by what he does. American culture places an emphasis on achievement, materialism and weather the achievements can be measured.</w:t>
      </w:r>
    </w:p>
    <w:p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rsidR="004330C5" w:rsidRPr="001E365E" w:rsidRDefault="004330C5" w:rsidP="00D84FED">
      <w:r w:rsidRPr="001E365E">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rsidR="004330C5" w:rsidRPr="00D84FED" w:rsidRDefault="004330C5" w:rsidP="00D84FED">
      <w:pPr>
        <w:rPr>
          <w:rFonts w:eastAsia="Times New Roman"/>
          <w:sz w:val="20"/>
        </w:rPr>
      </w:pPr>
      <w:r w:rsidRPr="001E365E">
        <w:t>So overall what we see is that the Japanese culture believes in harmony with nature, that men are good and that is unalterable, values family and groups, and value tradition and experience.</w:t>
      </w:r>
      <w:r>
        <w:t xml:space="preserve"> </w:t>
      </w:r>
    </w:p>
    <w:p w:rsidR="004330C5" w:rsidRPr="001C2998" w:rsidRDefault="004330C5" w:rsidP="00646123">
      <w:pPr>
        <w:pStyle w:val="Heading1"/>
      </w:pPr>
      <w:bookmarkStart w:id="129" w:name="_Toc195663391"/>
      <w:bookmarkStart w:id="130" w:name="_Toc195665193"/>
      <w:r>
        <w:t>2.2) Hofstede’s Five</w:t>
      </w:r>
      <w:r w:rsidRPr="001C2998">
        <w:t xml:space="preserve"> Value Dimensions</w:t>
      </w:r>
      <w:r>
        <w:t xml:space="preserve"> </w:t>
      </w:r>
      <w:r w:rsidR="00D84FED">
        <w:t>–</w:t>
      </w:r>
      <w:r w:rsidRPr="001C2998">
        <w:t xml:space="preserve"> Jay</w:t>
      </w:r>
      <w:bookmarkEnd w:id="129"/>
      <w:bookmarkEnd w:id="130"/>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Hofstede is a great source for insights information about national and organisational culture around the world. Hofstede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r w:rsidRPr="001E365E">
        <w:t xml:space="preserve">Hofstede defines each dimension as: </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This dimension expresses the degree to which the less powerful members of a society accept and expect that power </w:t>
      </w:r>
      <w:proofErr w:type="gramStart"/>
      <w:r w:rsidRPr="001E365E">
        <w:rPr>
          <w:rFonts w:ascii="Times New Roman" w:hAnsi="Times New Roman"/>
        </w:rPr>
        <w:t>is</w:t>
      </w:r>
      <w:proofErr w:type="gramEnd"/>
      <w:r w:rsidRPr="001E365E">
        <w:rPr>
          <w:rFonts w:ascii="Times New Roman" w:hAnsi="Times New Roman"/>
        </w:rPr>
        <w:t xml:space="preserve">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equalise the distribution of power and demand justification for inequalities of power.</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Individualism versus collectivism (IDV)</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 xml:space="preserve">The high side of this dimension, called Individualism, can be defined as a preference for a </w:t>
      </w:r>
      <w:proofErr w:type="gramStart"/>
      <w:r w:rsidRPr="001E365E">
        <w:rPr>
          <w:rFonts w:ascii="Times New Roman" w:hAnsi="Times New Roman"/>
        </w:rPr>
        <w:t>loosely-knit</w:t>
      </w:r>
      <w:proofErr w:type="gramEnd"/>
      <w:r w:rsidRPr="001E365E">
        <w:rPr>
          <w:rFonts w:ascii="Times New Roman" w:hAnsi="Times New Roman"/>
        </w:rPr>
        <w:t xml:space="preserve"> social framework in which individuals are expected to take care of themselves and their immediate families only. Its opposite, Collectivism, represents a preference for a </w:t>
      </w:r>
      <w:proofErr w:type="gramStart"/>
      <w:r w:rsidRPr="001E365E">
        <w:rPr>
          <w:rFonts w:ascii="Times New Roman" w:hAnsi="Times New Roman"/>
        </w:rPr>
        <w:t>tightly-knit</w:t>
      </w:r>
      <w:proofErr w:type="gramEnd"/>
      <w:r w:rsidRPr="001E365E">
        <w:rPr>
          <w:rFonts w:ascii="Times New Roman" w:hAnsi="Times New Roman"/>
        </w:rPr>
        <w:t xml:space="preserve">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behaviour and are intolerant of unorthodox behaviour and ideas. Weak UAI societies maintain a more relaxed attitude in which practice counts more than principles.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rsidR="004330C5" w:rsidRPr="001E365E" w:rsidRDefault="004330C5" w:rsidP="004330C5">
      <w:pPr>
        <w:pStyle w:val="FreeForm"/>
        <w:tabs>
          <w:tab w:val="left" w:pos="220"/>
          <w:tab w:val="left" w:pos="720"/>
        </w:tabs>
        <w:rPr>
          <w:rFonts w:ascii="Times New Roman" w:eastAsia="Times New Roman" w:hAnsi="Times New Roman"/>
          <w:color w:val="auto"/>
          <w:sz w:val="20"/>
        </w:rPr>
      </w:pPr>
      <w:r w:rsidRPr="001E365E">
        <w:rPr>
          <w:rFonts w:ascii="Times New Roman" w:hAnsi="Times New Roman"/>
        </w:rPr>
        <w:t>According to Hofstede</w:t>
      </w:r>
      <w:r>
        <w:rPr>
          <w:rFonts w:ascii="Times New Roman" w:hAnsi="Times New Roman"/>
        </w:rPr>
        <w:t>’s</w:t>
      </w:r>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rsidR="004330C5" w:rsidRPr="001E365E" w:rsidRDefault="004330C5" w:rsidP="00646123">
      <w:pPr>
        <w:pStyle w:val="BodyTextIndent"/>
      </w:pPr>
    </w:p>
    <w:p w:rsidR="004330C5" w:rsidRPr="001C2998" w:rsidRDefault="004330C5" w:rsidP="00646123">
      <w:pPr>
        <w:pStyle w:val="Heading1"/>
      </w:pPr>
      <w:bookmarkStart w:id="131" w:name="_Toc195663392"/>
      <w:bookmarkStart w:id="132" w:name="_Toc195665194"/>
      <w:r>
        <w:t xml:space="preserve">2.3) </w:t>
      </w:r>
      <w:bookmarkStart w:id="133" w:name="_GoBack"/>
      <w:r w:rsidRPr="001C2998">
        <w:t xml:space="preserve">Schwartz’s </w:t>
      </w:r>
      <w:bookmarkEnd w:id="133"/>
      <w:r w:rsidRPr="001C2998">
        <w:t>Values Survey- Jay</w:t>
      </w:r>
      <w:r>
        <w:t xml:space="preserve"> – NOT DONE</w:t>
      </w:r>
      <w:bookmarkEnd w:id="131"/>
      <w:bookmarkEnd w:id="132"/>
    </w:p>
    <w:p w:rsidR="004330C5" w:rsidRDefault="006A2E7E" w:rsidP="004330C5">
      <w:pPr>
        <w:pStyle w:val="FreeForm"/>
        <w:spacing w:after="440"/>
        <w:rPr>
          <w:rFonts w:ascii="Times New Roman" w:eastAsia="Times New Roman" w:hAnsi="Times New Roman"/>
          <w:sz w:val="20"/>
        </w:rPr>
      </w:pPr>
      <w:hyperlink r:id="rId31" w:history="1">
        <w:r w:rsidR="00C60323" w:rsidRPr="00000370">
          <w:rPr>
            <w:rStyle w:val="Hyperlink"/>
            <w:rFonts w:ascii="Times New Roman" w:eastAsia="Times New Roman" w:hAnsi="Times New Roman"/>
            <w:sz w:val="20"/>
          </w:rPr>
          <w:t>http://www.imo-international.de/index_englisch.htm?/englisch/html/svs_info_en.htm</w:t>
        </w:r>
      </w:hyperlink>
    </w:p>
    <w:p w:rsidR="00C60323" w:rsidRDefault="006A2E7E" w:rsidP="004330C5">
      <w:pPr>
        <w:pStyle w:val="FreeForm"/>
        <w:spacing w:after="440"/>
        <w:rPr>
          <w:rFonts w:ascii="Times New Roman" w:eastAsia="Times New Roman" w:hAnsi="Times New Roman"/>
          <w:color w:val="auto"/>
          <w:sz w:val="20"/>
        </w:rPr>
      </w:pPr>
      <w:hyperlink r:id="rId32" w:history="1">
        <w:r w:rsidR="00C60323" w:rsidRPr="00000370">
          <w:rPr>
            <w:rStyle w:val="Hyperlink"/>
            <w:rFonts w:ascii="Times New Roman" w:eastAsia="Times New Roman" w:hAnsi="Times New Roman"/>
            <w:sz w:val="20"/>
          </w:rPr>
          <w:t>http://faculty-staff.ou.edu/R/David.A.Ralston-1/12.pdf</w:t>
        </w:r>
      </w:hyperlink>
      <w:r w:rsidR="00C60323">
        <w:rPr>
          <w:rFonts w:ascii="Times New Roman" w:eastAsia="Times New Roman" w:hAnsi="Times New Roman"/>
          <w:color w:val="auto"/>
          <w:sz w:val="20"/>
        </w:rPr>
        <w:t xml:space="preserve"> </w:t>
      </w:r>
    </w:p>
    <w:p w:rsidR="00C60323" w:rsidRPr="001E365E" w:rsidRDefault="00C60323" w:rsidP="004330C5">
      <w:pPr>
        <w:pStyle w:val="FreeForm"/>
        <w:spacing w:after="440"/>
        <w:rPr>
          <w:rFonts w:ascii="Times New Roman" w:eastAsia="Times New Roman" w:hAnsi="Times New Roman"/>
          <w:color w:val="auto"/>
          <w:sz w:val="20"/>
        </w:rPr>
      </w:pPr>
    </w:p>
    <w:p w:rsidR="004330C5" w:rsidRPr="001E365E" w:rsidRDefault="004330C5" w:rsidP="00646123">
      <w:pPr>
        <w:pStyle w:val="Heading1"/>
      </w:pPr>
      <w:bookmarkStart w:id="134" w:name="_Toc195663393"/>
      <w:bookmarkStart w:id="135" w:name="_Toc195665195"/>
      <w:r w:rsidRPr="001E365E">
        <w:t xml:space="preserve">2.4) Hall’s High and Low Context </w:t>
      </w:r>
      <w:r>
        <w:t>–</w:t>
      </w:r>
      <w:r w:rsidRPr="001E365E">
        <w:t xml:space="preserve"> Corey</w:t>
      </w:r>
      <w:bookmarkEnd w:id="134"/>
      <w:r>
        <w:t xml:space="preserve"> – Needs Proofing</w:t>
      </w:r>
      <w:bookmarkEnd w:id="135"/>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2.5) GLOBE’s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6" w:name="_Toc195665196"/>
      <w:r w:rsidRPr="004330C5">
        <w:t>Uncertainty Avoidance</w:t>
      </w:r>
      <w:bookmarkEnd w:id="136"/>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7" w:name="_Toc195665197"/>
      <w:r w:rsidRPr="004330C5">
        <w:t>Power Distance</w:t>
      </w:r>
      <w:bookmarkEnd w:id="137"/>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Hofstede rating, there are key differences. There are a lot of formalities in how one approaches and interacts with another in a higher position. Japanese negotiation can also be much slower as </w:t>
      </w:r>
      <w:proofErr w:type="gramStart"/>
      <w:r w:rsidRPr="001C2998">
        <w:t>each decision must be approved by someone in a higher position</w:t>
      </w:r>
      <w:proofErr w:type="gramEnd"/>
      <w:r w:rsidRPr="001C2998">
        <w:t xml:space="preserve">.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8" w:name="_Toc195665198"/>
      <w:r w:rsidRPr="004330C5">
        <w:t>Collectivism I</w:t>
      </w:r>
      <w:bookmarkEnd w:id="138"/>
    </w:p>
    <w:p w:rsidR="004330C5" w:rsidRDefault="004330C5" w:rsidP="00646123">
      <w:r w:rsidRPr="001C2998">
        <w:t>Japan can have a very collectivist culture at times, however this is more of a middle of the road rating. On their Geert-Hofste</w:t>
      </w:r>
      <w:r>
        <w:t>de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9" w:name="_Toc195665199"/>
      <w:r w:rsidRPr="004330C5">
        <w:t>Collectivism II</w:t>
      </w:r>
      <w:bookmarkEnd w:id="139"/>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40" w:name="_Toc195665200"/>
      <w:r w:rsidRPr="004330C5">
        <w:t>Gender Egalitarianism</w:t>
      </w:r>
      <w:bookmarkEnd w:id="140"/>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41" w:name="_Toc195665201"/>
      <w:r w:rsidRPr="004330C5">
        <w:t>Assertiveness</w:t>
      </w:r>
      <w:bookmarkEnd w:id="141"/>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42" w:name="_Toc195665202"/>
      <w:r w:rsidRPr="004330C5">
        <w:t>Future Orientation</w:t>
      </w:r>
      <w:bookmarkEnd w:id="142"/>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43" w:name="_Toc195663394"/>
      <w:bookmarkStart w:id="144" w:name="_Toc195665203"/>
      <w:r>
        <w:t>Performance Orientation</w:t>
      </w:r>
      <w:bookmarkEnd w:id="143"/>
      <w:bookmarkEnd w:id="144"/>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5" w:name="_Toc195663395"/>
      <w:bookmarkStart w:id="146" w:name="_Toc195665204"/>
      <w:r>
        <w:t>Humane Orientation</w:t>
      </w:r>
      <w:bookmarkEnd w:id="145"/>
      <w:bookmarkEnd w:id="146"/>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r w:rsidRPr="002F4852">
        <w:t>Hofstede</w:t>
      </w:r>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w:t>
      </w:r>
      <w:proofErr w:type="gramStart"/>
      <w:r w:rsidRPr="001C2998">
        <w:t>main stream</w:t>
      </w:r>
      <w:proofErr w:type="gramEnd"/>
      <w:r w:rsidRPr="001C2998">
        <w:t xml:space="preserve">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proofErr w:type="gramStart"/>
      <w:r w:rsidRPr="001C2998">
        <w:rPr>
          <w:i/>
          <w:iCs/>
        </w:rPr>
        <w:t>World Values Survey</w:t>
      </w:r>
      <w:r w:rsidRPr="001C2998">
        <w:t>.</w:t>
      </w:r>
      <w:proofErr w:type="gramEnd"/>
      <w:r w:rsidRPr="001C2998">
        <w:t xml:space="preserve"> </w:t>
      </w:r>
      <w:proofErr w:type="gramStart"/>
      <w:r w:rsidRPr="001C2998">
        <w:t>World Values Survey, June-July 2009.</w:t>
      </w:r>
      <w:proofErr w:type="gramEnd"/>
      <w:r w:rsidRPr="001C2998">
        <w:t xml:space="preserve">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The scope of work that NGOs are doing is growing in Japan. In the past, there was a large government reliance to provide foreign aid. More recently, there has been a question by Japan’s citizens and political parties of the potential for corruption, causing a shift towards NGO’s.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7" w:name="_Toc195663396"/>
      <w:bookmarkStart w:id="148" w:name="_Toc195665205"/>
      <w:r w:rsidRPr="001E365E">
        <w:t>2.8) Nonverbal Communication - Corey</w:t>
      </w:r>
      <w:bookmarkEnd w:id="147"/>
      <w:bookmarkEnd w:id="148"/>
    </w:p>
    <w:p w:rsidR="004330C5" w:rsidRPr="001E365E" w:rsidRDefault="004330C5" w:rsidP="00646123">
      <w:r w:rsidRPr="001E365E">
        <w:tab/>
        <w:t xml:space="preserve">Nonverbal communication is very important in business in Japan. </w:t>
      </w:r>
      <w:proofErr w:type="gramStart"/>
      <w:r w:rsidRPr="001E365E">
        <w:t>Some aspects of nonverbal communication in Japan would be when first meeting with someone</w:t>
      </w:r>
      <w:proofErr w:type="gramEnd"/>
      <w:r w:rsidRPr="001E365E">
        <w:t xml:space="preserve">, </w:t>
      </w:r>
      <w:proofErr w:type="gramStart"/>
      <w:r w:rsidRPr="001E365E">
        <w:t>you should bow</w:t>
      </w:r>
      <w:proofErr w:type="gramEnd"/>
      <w:r w:rsidRPr="001E365E">
        <w:t>.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9" w:name="_Toc195663397"/>
      <w:bookmarkStart w:id="150" w:name="_Toc195665206"/>
      <w:r>
        <w:t>2.10) Ting-Toomey’s Four Verbal Communication Styles – Jeff – NOT DONE</w:t>
      </w:r>
      <w:bookmarkEnd w:id="149"/>
      <w:bookmarkEnd w:id="150"/>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51" w:name="_Toc195663398"/>
      <w:bookmarkStart w:id="152" w:name="_Toc195665207"/>
      <w:r>
        <w:t xml:space="preserve">2.11) </w:t>
      </w:r>
      <w:r w:rsidRPr="001C2998">
        <w:t>Ethics &amp; Social Responsibility</w:t>
      </w:r>
      <w:r>
        <w:t xml:space="preserve"> – Lazar – NOT DONE</w:t>
      </w:r>
      <w:bookmarkEnd w:id="151"/>
      <w:bookmarkEnd w:id="152"/>
    </w:p>
    <w:p w:rsidR="004330C5" w:rsidRDefault="004330C5" w:rsidP="00646123"/>
    <w:p w:rsidR="004330C5" w:rsidRPr="001E365E" w:rsidRDefault="004330C5" w:rsidP="00646123">
      <w:pPr>
        <w:pStyle w:val="Heading1"/>
      </w:pPr>
      <w:bookmarkStart w:id="153" w:name="_Toc195663399"/>
      <w:bookmarkStart w:id="154" w:name="_Toc195665208"/>
      <w:r w:rsidRPr="001E365E">
        <w:t>2.12) Negotiation and Conflict Styles - Corey</w:t>
      </w:r>
      <w:bookmarkEnd w:id="153"/>
      <w:bookmarkEnd w:id="154"/>
    </w:p>
    <w:p w:rsidR="004330C5" w:rsidRPr="001E365E" w:rsidRDefault="004330C5" w:rsidP="00ED6709">
      <w:pPr>
        <w:pStyle w:val="Heading2"/>
      </w:pPr>
      <w:bookmarkStart w:id="155" w:name="_Toc195663400"/>
      <w:bookmarkStart w:id="156" w:name="_Toc195665209"/>
      <w:r w:rsidRPr="001E365E">
        <w:t>Negotiation</w:t>
      </w:r>
      <w:bookmarkEnd w:id="155"/>
      <w:bookmarkEnd w:id="156"/>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w:t>
      </w:r>
      <w:proofErr w:type="gramStart"/>
      <w:r w:rsidRPr="001E365E">
        <w:t>long term</w:t>
      </w:r>
      <w:proofErr w:type="gramEnd"/>
      <w:r w:rsidRPr="001E365E">
        <w:t xml:space="preserve">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7" w:name="_Toc195663401"/>
      <w:bookmarkStart w:id="158" w:name="_Toc195665210"/>
      <w:r w:rsidRPr="001E365E">
        <w:t>Conflict Styles</w:t>
      </w:r>
      <w:bookmarkEnd w:id="157"/>
      <w:bookmarkEnd w:id="158"/>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9" w:name="_Toc195663402"/>
      <w:bookmarkStart w:id="160" w:name="_Toc195665211"/>
      <w:r>
        <w:t xml:space="preserve">2.13) </w:t>
      </w:r>
      <w:r w:rsidRPr="007C3091">
        <w:t>How U</w:t>
      </w:r>
      <w:r>
        <w:t>.</w:t>
      </w:r>
      <w:r w:rsidRPr="007C3091">
        <w:t>S</w:t>
      </w:r>
      <w:r>
        <w:t>. Culture Is V</w:t>
      </w:r>
      <w:r w:rsidRPr="007C3091">
        <w:t>iewed</w:t>
      </w:r>
      <w:r>
        <w:t xml:space="preserve"> - Jeff</w:t>
      </w:r>
      <w:bookmarkEnd w:id="159"/>
      <w:bookmarkEnd w:id="160"/>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61" w:name="_Toc195663403"/>
      <w:bookmarkStart w:id="162" w:name="_Toc195665212"/>
      <w:r>
        <w:t>2.15) Japanese Proverbs – Jeff</w:t>
      </w:r>
      <w:bookmarkEnd w:id="161"/>
      <w:bookmarkEnd w:id="162"/>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6A2E7E">
            <w:fldChar w:fldCharType="begin"/>
          </w:r>
          <w:r>
            <w:instrText xml:space="preserve"> CITATION Jap122 \l 1033 </w:instrText>
          </w:r>
          <w:r w:rsidR="006A2E7E">
            <w:fldChar w:fldCharType="separate"/>
          </w:r>
          <w:r w:rsidR="00FF52E4">
            <w:rPr>
              <w:noProof/>
            </w:rPr>
            <w:t xml:space="preserve"> (Japanese Proverbs)</w:t>
          </w:r>
          <w:r w:rsidR="006A2E7E">
            <w:rPr>
              <w:noProof/>
            </w:rPr>
            <w:fldChar w:fldCharType="end"/>
          </w:r>
        </w:sdtContent>
      </w:sdt>
      <w:r>
        <w:t>.</w:t>
      </w:r>
    </w:p>
    <w:p w:rsidR="004330C5" w:rsidRDefault="004330C5" w:rsidP="00ED6709">
      <w:pPr>
        <w:pStyle w:val="Heading2"/>
      </w:pPr>
      <w:bookmarkStart w:id="163" w:name="_Toc195663404"/>
      <w:bookmarkStart w:id="164" w:name="_Toc195665213"/>
      <w:r w:rsidRPr="0040482E">
        <w:t xml:space="preserve">Deru kui </w:t>
      </w:r>
      <w:proofErr w:type="gramStart"/>
      <w:r w:rsidRPr="0040482E">
        <w:t>wa</w:t>
      </w:r>
      <w:proofErr w:type="gramEnd"/>
      <w:r>
        <w:t xml:space="preserve"> </w:t>
      </w:r>
      <w:r w:rsidRPr="0040482E">
        <w:t>utareru</w:t>
      </w:r>
      <w:bookmarkEnd w:id="163"/>
      <w:bookmarkEnd w:id="164"/>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5" w:name="_Toc195663405"/>
      <w:bookmarkStart w:id="166" w:name="_Toc195665214"/>
      <w:r>
        <w:t xml:space="preserve">Koketsu </w:t>
      </w:r>
      <w:proofErr w:type="gramStart"/>
      <w:r>
        <w:t>ni</w:t>
      </w:r>
      <w:proofErr w:type="gramEnd"/>
      <w:r>
        <w:t xml:space="preserve"> irazunba koji wo ezu</w:t>
      </w:r>
      <w:bookmarkEnd w:id="165"/>
      <w:bookmarkEnd w:id="166"/>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7" w:name="_Toc195663406"/>
      <w:bookmarkStart w:id="168" w:name="_Toc195665215"/>
      <w:r>
        <w:t>Saru mo ki kara ochiru</w:t>
      </w:r>
      <w:bookmarkEnd w:id="167"/>
      <w:bookmarkEnd w:id="168"/>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9" w:name="_Toc195663407"/>
      <w:bookmarkStart w:id="170" w:name="_Toc195665216"/>
      <w:r>
        <w:t xml:space="preserve">Kaeru no </w:t>
      </w:r>
      <w:proofErr w:type="gramStart"/>
      <w:r>
        <w:t>ko</w:t>
      </w:r>
      <w:proofErr w:type="gramEnd"/>
      <w:r>
        <w:t xml:space="preserve"> wa kaeru</w:t>
      </w:r>
      <w:bookmarkEnd w:id="169"/>
      <w:bookmarkEnd w:id="170"/>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71" w:name="_Toc195663408"/>
      <w:bookmarkStart w:id="172" w:name="_Toc195665217"/>
      <w:r>
        <w:t xml:space="preserve">Nito woo u mono </w:t>
      </w:r>
      <w:proofErr w:type="gramStart"/>
      <w:r>
        <w:t>wa</w:t>
      </w:r>
      <w:proofErr w:type="gramEnd"/>
      <w:r>
        <w:t xml:space="preserve"> itto wo mo ezu</w:t>
      </w:r>
      <w:bookmarkEnd w:id="171"/>
      <w:bookmarkEnd w:id="172"/>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73" w:name="_Toc195663409"/>
      <w:bookmarkStart w:id="174" w:name="_Toc195665218"/>
      <w:r>
        <w:t>2.16) Japanese Current Events - Jeff</w:t>
      </w:r>
      <w:bookmarkEnd w:id="173"/>
      <w:bookmarkEnd w:id="174"/>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6A2E7E">
            <w:fldChar w:fldCharType="begin"/>
          </w:r>
          <w:r>
            <w:instrText xml:space="preserve"> CITATION Jai12 \l 1033 </w:instrText>
          </w:r>
          <w:r w:rsidR="006A2E7E">
            <w:fldChar w:fldCharType="separate"/>
          </w:r>
          <w:r w:rsidR="00FF52E4">
            <w:rPr>
              <w:noProof/>
            </w:rPr>
            <w:t xml:space="preserve"> (Crawford)</w:t>
          </w:r>
          <w:r w:rsidR="006A2E7E">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6A2E7E">
            <w:fldChar w:fldCharType="begin"/>
          </w:r>
          <w:r>
            <w:instrText xml:space="preserve"> CITATION Sar12 \l 1033 </w:instrText>
          </w:r>
          <w:r w:rsidR="006A2E7E">
            <w:fldChar w:fldCharType="separate"/>
          </w:r>
          <w:r w:rsidR="00FF52E4">
            <w:rPr>
              <w:noProof/>
            </w:rPr>
            <w:t xml:space="preserve"> (Turner)</w:t>
          </w:r>
          <w:r w:rsidR="006A2E7E">
            <w:rPr>
              <w:noProof/>
            </w:rPr>
            <w:fldChar w:fldCharType="end"/>
          </w:r>
        </w:sdtContent>
      </w:sdt>
      <w:r>
        <w:t>.</w:t>
      </w:r>
    </w:p>
    <w:p w:rsidR="004330C5" w:rsidRDefault="004330C5" w:rsidP="00646123">
      <w:pPr>
        <w:pStyle w:val="Heading1"/>
      </w:pPr>
      <w:bookmarkStart w:id="175" w:name="_Toc195663410"/>
      <w:bookmarkStart w:id="176" w:name="_Toc195665219"/>
      <w:r>
        <w:t>2.17) NGOs &amp; Nonprofits – Lazar – NOT DONE</w:t>
      </w:r>
      <w:bookmarkEnd w:id="175"/>
      <w:bookmarkEnd w:id="176"/>
    </w:p>
    <w:p w:rsidR="004330C5" w:rsidRPr="004517F5" w:rsidRDefault="004330C5" w:rsidP="00646123">
      <w:pPr>
        <w:pStyle w:val="Heading1"/>
      </w:pPr>
      <w:bookmarkStart w:id="177" w:name="_Toc195663411"/>
      <w:bookmarkStart w:id="178" w:name="_Toc195665220"/>
      <w:r>
        <w:t xml:space="preserve">2.18) </w:t>
      </w:r>
      <w:r w:rsidRPr="004517F5">
        <w:t>Relevant Employment Laws</w:t>
      </w:r>
      <w:r>
        <w:t xml:space="preserve"> – Jeff</w:t>
      </w:r>
      <w:bookmarkEnd w:id="177"/>
      <w:bookmarkEnd w:id="178"/>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6A2E7E">
            <w:fldChar w:fldCharType="begin"/>
          </w:r>
          <w:r>
            <w:instrText xml:space="preserve"> CITATION Law12 \l 1033 </w:instrText>
          </w:r>
          <w:r w:rsidR="006A2E7E">
            <w:fldChar w:fldCharType="separate"/>
          </w:r>
          <w:r w:rsidR="00FF52E4">
            <w:rPr>
              <w:noProof/>
            </w:rPr>
            <w:t xml:space="preserve"> (Law)</w:t>
          </w:r>
          <w:r w:rsidR="006A2E7E">
            <w:rPr>
              <w:noProof/>
            </w:rPr>
            <w:fldChar w:fldCharType="end"/>
          </w:r>
        </w:sdtContent>
      </w:sdt>
      <w:r>
        <w:t>.</w:t>
      </w:r>
    </w:p>
    <w:p w:rsidR="004330C5" w:rsidRDefault="004330C5" w:rsidP="00646123">
      <w:pPr>
        <w:pStyle w:val="Heading1"/>
      </w:pPr>
      <w:bookmarkStart w:id="179" w:name="_Toc195663412"/>
      <w:bookmarkStart w:id="180" w:name="_Toc195665221"/>
      <w:r>
        <w:t xml:space="preserve">2.19) </w:t>
      </w:r>
      <w:r w:rsidRPr="00C47900">
        <w:t>International Entrepreneurship</w:t>
      </w:r>
      <w:r>
        <w:t xml:space="preserve"> – Jeff – Done </w:t>
      </w:r>
      <w:bookmarkEnd w:id="179"/>
      <w:bookmarkEnd w:id="180"/>
    </w:p>
    <w:p w:rsidR="004330C5" w:rsidRDefault="004330C5" w:rsidP="00646123">
      <w:r>
        <w:t>American fast food chains are becoming increasingly popular in Japan. According to one article, when Japan opened up its first Krispy Kreme, there were hour-long lines for months after</w:t>
      </w:r>
      <w:sdt>
        <w:sdtPr>
          <w:id w:val="63837171"/>
          <w:citation/>
        </w:sdtPr>
        <w:sdtContent>
          <w:r w:rsidR="006A2E7E">
            <w:fldChar w:fldCharType="begin"/>
          </w:r>
          <w:r>
            <w:instrText xml:space="preserve"> CITATION Joa \l 1033 </w:instrText>
          </w:r>
          <w:r w:rsidR="006A2E7E">
            <w:fldChar w:fldCharType="separate"/>
          </w:r>
          <w:r w:rsidR="00FF52E4">
            <w:rPr>
              <w:noProof/>
            </w:rPr>
            <w:t xml:space="preserve"> (Lutynec)</w:t>
          </w:r>
          <w:r w:rsidR="006A2E7E">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6A2E7E">
            <w:fldChar w:fldCharType="begin"/>
          </w:r>
          <w:r>
            <w:instrText xml:space="preserve"> CITATION Aki \l 1033 </w:instrText>
          </w:r>
          <w:r w:rsidR="006A2E7E">
            <w:fldChar w:fldCharType="separate"/>
          </w:r>
          <w:r w:rsidR="00FF52E4">
            <w:rPr>
              <w:noProof/>
            </w:rPr>
            <w:t xml:space="preserve"> (Fujita)</w:t>
          </w:r>
          <w:r w:rsidR="006A2E7E">
            <w:rPr>
              <w:noProof/>
            </w:rPr>
            <w:fldChar w:fldCharType="end"/>
          </w:r>
        </w:sdtContent>
      </w:sdt>
      <w:r>
        <w:t>.</w:t>
      </w:r>
    </w:p>
    <w:p w:rsidR="004330C5" w:rsidRDefault="004330C5" w:rsidP="00646123"/>
    <w:p w:rsidR="004330C5" w:rsidRDefault="004330C5" w:rsidP="00646123">
      <w:pPr>
        <w:pStyle w:val="Heading1"/>
      </w:pPr>
      <w:bookmarkStart w:id="181" w:name="_Toc195663413"/>
      <w:bookmarkStart w:id="182" w:name="_Toc195665222"/>
      <w:r>
        <w:t>2.20) TBD – Corey - Must See Places in Japan? – NOT DONE</w:t>
      </w:r>
      <w:bookmarkEnd w:id="181"/>
      <w:bookmarkEnd w:id="182"/>
    </w:p>
    <w:p w:rsidR="004330C5" w:rsidRDefault="004330C5" w:rsidP="00646123"/>
    <w:p w:rsidR="004330C5" w:rsidRDefault="004330C5" w:rsidP="00646123"/>
    <w:p w:rsidR="004330C5" w:rsidRPr="002F4852" w:rsidRDefault="004330C5" w:rsidP="00646123">
      <w:pPr>
        <w:rPr>
          <w:rFonts w:ascii="Times" w:hAnsi="Times"/>
          <w:sz w:val="20"/>
          <w:szCs w:val="20"/>
        </w:rPr>
      </w:pPr>
      <w:r w:rsidRPr="002F4852">
        <w:rPr>
          <w:shd w:val="clear" w:color="auto" w:fill="FFFFFF"/>
        </w:rPr>
        <w:t>Hofstede, Geert.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Itim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p w:rsidR="006F61EB" w:rsidRDefault="006F61EB" w:rsidP="00646123">
      <w:pPr>
        <w:pStyle w:val="Appendix"/>
      </w:pPr>
      <w:r>
        <w:t>Bibliography</w:t>
      </w:r>
    </w:p>
    <w:sdt>
      <w:sdtPr>
        <w:id w:val="111145805"/>
        <w:bibliography/>
      </w:sdtPr>
      <w:sdtContent>
        <w:p w:rsidR="00E832C0" w:rsidRPr="00810C29" w:rsidRDefault="00E832C0" w:rsidP="00E832C0">
          <w:pPr>
            <w:pStyle w:val="Bibliography"/>
          </w:pPr>
        </w:p>
        <w:sdt>
          <w:sdtPr>
            <w:id w:val="31161855"/>
            <w:docPartObj>
              <w:docPartGallery w:val="Bibliographies"/>
              <w:docPartUnique/>
            </w:docPartObj>
          </w:sdtPr>
          <w:sdtEndPr>
            <w:rPr>
              <w:rFonts w:ascii="Helvetica Light" w:eastAsiaTheme="minorEastAsia" w:hAnsi="Helvetica Light" w:cstheme="minorBidi"/>
              <w:color w:val="auto"/>
              <w:sz w:val="24"/>
              <w:szCs w:val="24"/>
            </w:rPr>
          </w:sdtEndPr>
          <w:sdtContent>
            <w:p w:rsidR="00E832C0" w:rsidRDefault="00E832C0">
              <w:pPr>
                <w:pStyle w:val="Heading1"/>
              </w:pPr>
              <w:r>
                <w:t>Works Cited</w:t>
              </w:r>
            </w:p>
            <w:p w:rsidR="00E832C0" w:rsidRDefault="00E832C0" w:rsidP="00E832C0">
              <w:pPr>
                <w:pStyle w:val="Bibliography"/>
                <w:rPr>
                  <w:rFonts w:cs="Times New Roman"/>
                  <w:noProof/>
                </w:rPr>
              </w:pPr>
              <w:r>
                <w:fldChar w:fldCharType="begin"/>
              </w:r>
              <w:r>
                <w:instrText xml:space="preserve"> BIBLIOGRAPHY </w:instrText>
              </w:r>
              <w:r>
                <w:fldChar w:fldCharType="separate"/>
              </w:r>
              <w:r>
                <w:rPr>
                  <w:rFonts w:cs="Times New Roman"/>
                  <w:noProof/>
                </w:rPr>
                <w:t xml:space="preserve">Alverez, Mike. </w:t>
              </w:r>
              <w:r>
                <w:rPr>
                  <w:rFonts w:cs="Times New Roman"/>
                  <w:noProof/>
                  <w:u w:val="single"/>
                </w:rPr>
                <w:t>U.S. Broadband 100 Years Slower than Japan's</w:t>
              </w:r>
              <w:r>
                <w:rPr>
                  <w:rFonts w:cs="Times New Roman"/>
                  <w:noProof/>
                </w:rPr>
                <w:t xml:space="preserve">. 2008 </w:t>
              </w:r>
              <w:r>
                <w:rPr>
                  <w:rFonts w:ascii="Times New Roman" w:hAnsi="Times New Roman" w:cs="Times New Roman"/>
                  <w:noProof/>
                </w:rPr>
                <w:t>йил</w:t>
              </w:r>
              <w:r>
                <w:rPr>
                  <w:rFonts w:cs="Times New Roman"/>
                  <w:noProof/>
                </w:rPr>
                <w:t xml:space="preserve"> 15-August. 2012 </w:t>
              </w:r>
              <w:r>
                <w:rPr>
                  <w:rFonts w:ascii="Times New Roman" w:hAnsi="Times New Roman" w:cs="Times New Roman"/>
                  <w:noProof/>
                </w:rPr>
                <w:t>йил</w:t>
              </w:r>
              <w:r>
                <w:rPr>
                  <w:rFonts w:cs="Times New Roman"/>
                  <w:noProof/>
                </w:rPr>
                <w:t xml:space="preserve"> 1-April &lt;http://www.atelier.net/node/214036&gt;.</w:t>
              </w:r>
            </w:p>
            <w:p w:rsidR="00E832C0" w:rsidRDefault="00E832C0" w:rsidP="00E832C0">
              <w:pPr>
                <w:pStyle w:val="Bibliography"/>
                <w:rPr>
                  <w:rFonts w:cs="Times New Roman"/>
                  <w:noProof/>
                </w:rPr>
              </w:pPr>
              <w:r>
                <w:rPr>
                  <w:rFonts w:cs="Times New Roman"/>
                  <w:noProof/>
                  <w:u w:val="single"/>
                </w:rPr>
                <w:t>ASEAN Plus Three</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&lt;http://en.wikipedia.org/wiki/ASEAN_Plus_Three#ASEAN_Plus_Three&gt;.</w:t>
              </w:r>
            </w:p>
            <w:p w:rsidR="00E832C0" w:rsidRDefault="00E832C0" w:rsidP="00E832C0">
              <w:pPr>
                <w:pStyle w:val="Bibliography"/>
                <w:rPr>
                  <w:rFonts w:cs="Times New Roman"/>
                  <w:noProof/>
                </w:rPr>
              </w:pPr>
              <w:r>
                <w:rPr>
                  <w:rFonts w:cs="Times New Roman"/>
                  <w:noProof/>
                </w:rPr>
                <w:t xml:space="preserve">Boswell, Randy. </w:t>
              </w:r>
              <w:r>
                <w:rPr>
                  <w:rFonts w:cs="Times New Roman"/>
                  <w:noProof/>
                  <w:u w:val="single"/>
                </w:rPr>
                <w:t>Undersea FIbre Optic Cable Would Boost Communications</w:t>
              </w:r>
              <w:r>
                <w:rPr>
                  <w:rFonts w:cs="Times New Roman"/>
                  <w:noProof/>
                </w:rPr>
                <w:t xml:space="preserve">. 2012 </w:t>
              </w:r>
              <w:r>
                <w:rPr>
                  <w:rFonts w:ascii="Times New Roman" w:hAnsi="Times New Roman" w:cs="Times New Roman"/>
                  <w:noProof/>
                </w:rPr>
                <w:t>йил</w:t>
              </w:r>
              <w:r>
                <w:rPr>
                  <w:rFonts w:cs="Times New Roman"/>
                  <w:noProof/>
                </w:rPr>
                <w:t xml:space="preserve"> 27-March. 2012 </w:t>
              </w:r>
              <w:r>
                <w:rPr>
                  <w:rFonts w:ascii="Times New Roman" w:hAnsi="Times New Roman" w:cs="Times New Roman"/>
                  <w:noProof/>
                </w:rPr>
                <w:t>йил</w:t>
              </w:r>
              <w:r>
                <w:rPr>
                  <w:rFonts w:cs="Times New Roman"/>
                  <w:noProof/>
                </w:rPr>
                <w:t xml:space="preserve"> 1-April &lt;http://www.vancouversun.com/news/national/Undersea+fibre+optic+cable+would+boost+communications+North/6368201/story.html&gt;.</w:t>
              </w:r>
            </w:p>
            <w:p w:rsidR="00E832C0" w:rsidRDefault="00E832C0" w:rsidP="00E832C0">
              <w:pPr>
                <w:pStyle w:val="Bibliography"/>
                <w:rPr>
                  <w:rFonts w:cs="Times New Roman"/>
                  <w:noProof/>
                </w:rPr>
              </w:pPr>
              <w:r>
                <w:rPr>
                  <w:rFonts w:cs="Times New Roman"/>
                  <w:noProof/>
                </w:rPr>
                <w:t xml:space="preserve">Bremner, Brian. </w:t>
              </w:r>
              <w:r>
                <w:rPr>
                  <w:rFonts w:cs="Times New Roman"/>
                  <w:noProof/>
                  <w:u w:val="single"/>
                </w:rPr>
                <w:t>Japanese High Techs Five Circles of Hell</w:t>
              </w:r>
              <w:r>
                <w:rPr>
                  <w:rFonts w:cs="Times New Roman"/>
                  <w:noProof/>
                </w:rPr>
                <w:t xml:space="preserve">. 2012 </w:t>
              </w:r>
              <w:r>
                <w:rPr>
                  <w:rFonts w:ascii="Times New Roman" w:hAnsi="Times New Roman" w:cs="Times New Roman"/>
                  <w:noProof/>
                </w:rPr>
                <w:t>йил</w:t>
              </w:r>
              <w:r>
                <w:rPr>
                  <w:rFonts w:cs="Times New Roman"/>
                  <w:noProof/>
                </w:rPr>
                <w:t xml:space="preserve"> 11-March. 2012 </w:t>
              </w:r>
              <w:r>
                <w:rPr>
                  <w:rFonts w:ascii="Times New Roman" w:hAnsi="Times New Roman" w:cs="Times New Roman"/>
                  <w:noProof/>
                </w:rPr>
                <w:t>йил</w:t>
              </w:r>
              <w:r>
                <w:rPr>
                  <w:rFonts w:cs="Times New Roman"/>
                  <w:noProof/>
                </w:rPr>
                <w:t xml:space="preserve"> 1-April &lt;http://www.businessweek.com/articles/2012-03-11/japanese-high-techs-five-circles-of-hell&gt;.</w:t>
              </w:r>
            </w:p>
            <w:p w:rsidR="00E832C0" w:rsidRDefault="00E832C0" w:rsidP="00E832C0">
              <w:pPr>
                <w:pStyle w:val="Bibliography"/>
                <w:rPr>
                  <w:rFonts w:cs="Times New Roman"/>
                  <w:noProof/>
                </w:rPr>
              </w:pPr>
              <w:r>
                <w:rPr>
                  <w:rFonts w:cs="Times New Roman"/>
                  <w:noProof/>
                </w:rPr>
                <w:t xml:space="preserve">Chandler, Marc. </w:t>
              </w:r>
              <w:r>
                <w:rPr>
                  <w:rFonts w:cs="Times New Roman"/>
                  <w:noProof/>
                  <w:u w:val="single"/>
                </w:rPr>
                <w:t>The yen is a safe haven as Japan is the world’s largest creditor</w:t>
              </w:r>
              <w:r>
                <w:rPr>
                  <w:rFonts w:cs="Times New Roman"/>
                  <w:noProof/>
                </w:rPr>
                <w:t xml:space="preserve">. 2011 </w:t>
              </w:r>
              <w:r>
                <w:rPr>
                  <w:rFonts w:ascii="Times New Roman" w:hAnsi="Times New Roman" w:cs="Times New Roman"/>
                  <w:noProof/>
                </w:rPr>
                <w:t>йил</w:t>
              </w:r>
              <w:r>
                <w:rPr>
                  <w:rFonts w:cs="Times New Roman"/>
                  <w:noProof/>
                </w:rPr>
                <w:t xml:space="preserve"> 19-August. 2012 </w:t>
              </w:r>
              <w:r>
                <w:rPr>
                  <w:rFonts w:ascii="Times New Roman" w:hAnsi="Times New Roman" w:cs="Times New Roman"/>
                  <w:noProof/>
                </w:rPr>
                <w:t>йил</w:t>
              </w:r>
              <w:r>
                <w:rPr>
                  <w:rFonts w:cs="Times New Roman"/>
                  <w:noProof/>
                </w:rPr>
                <w:t xml:space="preserve"> 1-April &lt;http://www.creditwritedowns.com/2011/08/japan-safe-haven.html&gt;.</w:t>
              </w:r>
            </w:p>
            <w:p w:rsidR="00E832C0" w:rsidRDefault="00E832C0" w:rsidP="00E832C0">
              <w:pPr>
                <w:pStyle w:val="Bibliography"/>
                <w:rPr>
                  <w:rFonts w:cs="Times New Roman"/>
                  <w:noProof/>
                </w:rPr>
              </w:pPr>
              <w:r>
                <w:rPr>
                  <w:rFonts w:cs="Times New Roman"/>
                  <w:noProof/>
                  <w:u w:val="single"/>
                </w:rPr>
                <w:t>Coming of Age</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&lt;http://www.japan-guide.com/e/e2280.html&gt;.</w:t>
              </w:r>
            </w:p>
            <w:p w:rsidR="00E832C0" w:rsidRDefault="00E832C0" w:rsidP="00E832C0">
              <w:pPr>
                <w:pStyle w:val="Bibliography"/>
                <w:rPr>
                  <w:rFonts w:cs="Times New Roman"/>
                  <w:noProof/>
                </w:rPr>
              </w:pPr>
              <w:r>
                <w:rPr>
                  <w:rFonts w:cs="Times New Roman"/>
                  <w:noProof/>
                </w:rPr>
                <w:t xml:space="preserve">Crawford, Jaime. </w:t>
              </w:r>
              <w:r>
                <w:rPr>
                  <w:rFonts w:cs="Times New Roman"/>
                  <w:noProof/>
                  <w:u w:val="single"/>
                </w:rPr>
                <w:t>CNN Security Blog</w:t>
              </w:r>
              <w:r>
                <w:rPr>
                  <w:rFonts w:cs="Times New Roman"/>
                  <w:noProof/>
                </w:rPr>
                <w:t xml:space="preserve">. 2012 </w:t>
              </w:r>
              <w:r>
                <w:rPr>
                  <w:rFonts w:ascii="Times New Roman" w:hAnsi="Times New Roman" w:cs="Times New Roman"/>
                  <w:noProof/>
                </w:rPr>
                <w:t>йил</w:t>
              </w:r>
              <w:r>
                <w:rPr>
                  <w:rFonts w:cs="Times New Roman"/>
                  <w:noProof/>
                </w:rPr>
                <w:t xml:space="preserve"> 6-April. 2012 </w:t>
              </w:r>
              <w:r>
                <w:rPr>
                  <w:rFonts w:ascii="Times New Roman" w:hAnsi="Times New Roman" w:cs="Times New Roman"/>
                  <w:noProof/>
                </w:rPr>
                <w:t>йил</w:t>
              </w:r>
              <w:r>
                <w:rPr>
                  <w:rFonts w:cs="Times New Roman"/>
                  <w:noProof/>
                </w:rPr>
                <w:t xml:space="preserve"> 6-April &lt;http://security.blogs.cnn.com/2012/04/06/north-koreas-neighbors-apprehensive-angry-over-upcoming-rocket-launch/&gt;.</w:t>
              </w:r>
            </w:p>
            <w:p w:rsidR="00E832C0" w:rsidRDefault="00E832C0" w:rsidP="00E832C0">
              <w:pPr>
                <w:pStyle w:val="Bibliography"/>
                <w:rPr>
                  <w:rFonts w:cs="Times New Roman"/>
                  <w:noProof/>
                </w:rPr>
              </w:pPr>
              <w:r>
                <w:rPr>
                  <w:rFonts w:cs="Times New Roman"/>
                  <w:noProof/>
                  <w:u w:val="single"/>
                </w:rPr>
                <w:t>Economy of Japan</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&lt;http://en.wikipedia.org/wiki/Economy_of_Japan&gt;.</w:t>
              </w:r>
            </w:p>
            <w:p w:rsidR="00E832C0" w:rsidRDefault="00E832C0" w:rsidP="00E832C0">
              <w:pPr>
                <w:pStyle w:val="Bibliography"/>
                <w:rPr>
                  <w:rFonts w:cs="Times New Roman"/>
                  <w:noProof/>
                </w:rPr>
              </w:pPr>
              <w:r>
                <w:rPr>
                  <w:rFonts w:cs="Times New Roman"/>
                  <w:noProof/>
                </w:rPr>
                <w:t xml:space="preserve">Fujita, Akiko. </w:t>
              </w:r>
              <w:r>
                <w:rPr>
                  <w:rFonts w:cs="Times New Roman"/>
                  <w:noProof/>
                  <w:u w:val="single"/>
                </w:rPr>
                <w:t>Diminishing Waistlines a National Health Problem in Japan</w:t>
              </w:r>
              <w:r>
                <w:rPr>
                  <w:rFonts w:cs="Times New Roman"/>
                  <w:noProof/>
                </w:rPr>
                <w:t>. &lt;http://abcnews.go.com/blogs/headlines/2012/02/diminishing-waistlines-a-national-health-problem-in-japan/&gt;.</w:t>
              </w:r>
            </w:p>
            <w:p w:rsidR="00E832C0" w:rsidRDefault="00E832C0" w:rsidP="00E832C0">
              <w:pPr>
                <w:pStyle w:val="Bibliography"/>
                <w:rPr>
                  <w:rFonts w:cs="Times New Roman"/>
                  <w:noProof/>
                </w:rPr>
              </w:pPr>
              <w:r>
                <w:rPr>
                  <w:rFonts w:cs="Times New Roman"/>
                  <w:noProof/>
                  <w:u w:val="single"/>
                </w:rPr>
                <w:t>Japaenese New Year</w:t>
              </w:r>
              <w:r>
                <w:rPr>
                  <w:rFonts w:cs="Times New Roman"/>
                  <w:noProof/>
                </w:rPr>
                <w:t xml:space="preserve">. 2012 </w:t>
              </w:r>
              <w:r>
                <w:rPr>
                  <w:rFonts w:ascii="Times New Roman" w:hAnsi="Times New Roman" w:cs="Times New Roman"/>
                  <w:noProof/>
                </w:rPr>
                <w:t>йил</w:t>
              </w:r>
              <w:r>
                <w:rPr>
                  <w:rFonts w:cs="Times New Roman"/>
                  <w:noProof/>
                </w:rPr>
                <w:t xml:space="preserve"> 1-April &lt;http://www.japan-guide.com/e/e2064.html&gt;.</w:t>
              </w:r>
            </w:p>
            <w:p w:rsidR="00E832C0" w:rsidRDefault="00E832C0" w:rsidP="00E832C0">
              <w:pPr>
                <w:pStyle w:val="Bibliography"/>
                <w:rPr>
                  <w:rFonts w:cs="Times New Roman"/>
                  <w:noProof/>
                </w:rPr>
              </w:pPr>
              <w:r>
                <w:rPr>
                  <w:rFonts w:cs="Times New Roman"/>
                  <w:noProof/>
                  <w:u w:val="single"/>
                </w:rPr>
                <w:t>Japan Country Profile</w:t>
              </w:r>
              <w:r>
                <w:rPr>
                  <w:rFonts w:cs="Times New Roman"/>
                  <w:noProof/>
                </w:rPr>
                <w:t xml:space="preserve">. 2012 </w:t>
              </w:r>
              <w:r>
                <w:rPr>
                  <w:rFonts w:ascii="Times New Roman" w:hAnsi="Times New Roman" w:cs="Times New Roman"/>
                  <w:noProof/>
                </w:rPr>
                <w:t>йил</w:t>
              </w:r>
              <w:r>
                <w:rPr>
                  <w:rFonts w:cs="Times New Roman"/>
                  <w:noProof/>
                </w:rPr>
                <w:t xml:space="preserve"> 1-April &lt;http://www.kwintessential.co.uk/resources/global-etiquette/japan-country-profiles.html&gt;.</w:t>
              </w:r>
            </w:p>
            <w:p w:rsidR="00E832C0" w:rsidRDefault="00E832C0" w:rsidP="00E832C0">
              <w:pPr>
                <w:pStyle w:val="Bibliography"/>
                <w:rPr>
                  <w:rFonts w:cs="Times New Roman"/>
                  <w:noProof/>
                </w:rPr>
              </w:pPr>
              <w:r>
                <w:rPr>
                  <w:rFonts w:cs="Times New Roman"/>
                  <w:noProof/>
                  <w:u w:val="single"/>
                </w:rPr>
                <w:t>Japan Internet Usage</w:t>
              </w:r>
              <w:r>
                <w:rPr>
                  <w:rFonts w:cs="Times New Roman"/>
                  <w:noProof/>
                </w:rPr>
                <w:t xml:space="preserve">. 2010. 2012 </w:t>
              </w:r>
              <w:r>
                <w:rPr>
                  <w:rFonts w:ascii="Times New Roman" w:hAnsi="Times New Roman" w:cs="Times New Roman"/>
                  <w:noProof/>
                </w:rPr>
                <w:t>йил</w:t>
              </w:r>
              <w:r>
                <w:rPr>
                  <w:rFonts w:cs="Times New Roman"/>
                  <w:noProof/>
                </w:rPr>
                <w:t xml:space="preserve"> 1-April &lt;http://www.internetworldstats.com/asia/jp.htm&gt;.</w:t>
              </w:r>
            </w:p>
            <w:p w:rsidR="00E832C0" w:rsidRDefault="00E832C0" w:rsidP="00E832C0">
              <w:pPr>
                <w:pStyle w:val="Bibliography"/>
                <w:rPr>
                  <w:rFonts w:cs="Times New Roman"/>
                  <w:noProof/>
                </w:rPr>
              </w:pPr>
              <w:r>
                <w:rPr>
                  <w:rFonts w:cs="Times New Roman"/>
                  <w:noProof/>
                  <w:u w:val="single"/>
                </w:rPr>
                <w:t>Japanese Proverbs</w:t>
              </w:r>
              <w:r>
                <w:rPr>
                  <w:rFonts w:cs="Times New Roman"/>
                  <w:noProof/>
                </w:rPr>
                <w:t xml:space="preserve">. 2012 </w:t>
              </w:r>
              <w:r>
                <w:rPr>
                  <w:rFonts w:ascii="Times New Roman" w:hAnsi="Times New Roman" w:cs="Times New Roman"/>
                  <w:noProof/>
                </w:rPr>
                <w:t>йил</w:t>
              </w:r>
              <w:r>
                <w:rPr>
                  <w:rFonts w:cs="Times New Roman"/>
                  <w:noProof/>
                </w:rPr>
                <w:t xml:space="preserve"> 1-April &lt;http://en.wikiquote.org/wiki/Japanese_proverbs&gt;.</w:t>
              </w:r>
            </w:p>
            <w:p w:rsidR="00E832C0" w:rsidRDefault="00E832C0" w:rsidP="00E832C0">
              <w:pPr>
                <w:pStyle w:val="Bibliography"/>
                <w:rPr>
                  <w:rFonts w:cs="Times New Roman"/>
                  <w:noProof/>
                </w:rPr>
              </w:pPr>
              <w:r>
                <w:rPr>
                  <w:rFonts w:cs="Times New Roman"/>
                  <w:noProof/>
                </w:rPr>
                <w:t xml:space="preserve">Lah, Kyung. </w:t>
              </w:r>
              <w:r>
                <w:rPr>
                  <w:rFonts w:cs="Times New Roman"/>
                  <w:noProof/>
                  <w:u w:val="single"/>
                </w:rPr>
                <w:t xml:space="preserve">Japan: Economy slips to third in world </w:t>
              </w:r>
              <w:r>
                <w:rPr>
                  <w:rFonts w:cs="Times New Roman"/>
                  <w:noProof/>
                </w:rPr>
                <w:t xml:space="preserve">. 2011 </w:t>
              </w:r>
              <w:r>
                <w:rPr>
                  <w:rFonts w:ascii="Times New Roman" w:hAnsi="Times New Roman" w:cs="Times New Roman"/>
                  <w:noProof/>
                </w:rPr>
                <w:t>йил</w:t>
              </w:r>
              <w:r>
                <w:rPr>
                  <w:rFonts w:cs="Times New Roman"/>
                  <w:noProof/>
                </w:rPr>
                <w:t xml:space="preserve"> 14-February. 2012 </w:t>
              </w:r>
              <w:r>
                <w:rPr>
                  <w:rFonts w:ascii="Times New Roman" w:hAnsi="Times New Roman" w:cs="Times New Roman"/>
                  <w:noProof/>
                </w:rPr>
                <w:t>йил</w:t>
              </w:r>
              <w:r>
                <w:rPr>
                  <w:rFonts w:cs="Times New Roman"/>
                  <w:noProof/>
                </w:rPr>
                <w:t xml:space="preserve"> 1-April &lt;http://edition.cnn.com/2011/BUSINESS/02/13/japan.economy.third/index.html&gt;.</w:t>
              </w:r>
            </w:p>
            <w:p w:rsidR="00E832C0" w:rsidRDefault="00E832C0" w:rsidP="00E832C0">
              <w:pPr>
                <w:pStyle w:val="Bibliography"/>
                <w:rPr>
                  <w:rFonts w:cs="Times New Roman"/>
                  <w:noProof/>
                </w:rPr>
              </w:pPr>
              <w:r>
                <w:rPr>
                  <w:rFonts w:cs="Times New Roman"/>
                  <w:noProof/>
                </w:rPr>
                <w:t xml:space="preserve">Langlois, Shawn. </w:t>
              </w:r>
              <w:r>
                <w:rPr>
                  <w:rFonts w:cs="Times New Roman"/>
                  <w:noProof/>
                  <w:u w:val="single"/>
                </w:rPr>
                <w:t>US companies forge ahead in Japan</w:t>
              </w:r>
              <w:r>
                <w:rPr>
                  <w:rFonts w:cs="Times New Roman"/>
                  <w:noProof/>
                </w:rPr>
                <w:t xml:space="preserve">. 2011 </w:t>
              </w:r>
              <w:r>
                <w:rPr>
                  <w:rFonts w:ascii="Times New Roman" w:hAnsi="Times New Roman" w:cs="Times New Roman"/>
                  <w:noProof/>
                </w:rPr>
                <w:t>йил</w:t>
              </w:r>
              <w:r>
                <w:rPr>
                  <w:rFonts w:cs="Times New Roman"/>
                  <w:noProof/>
                </w:rPr>
                <w:t xml:space="preserve"> 15-March. 2012 </w:t>
              </w:r>
              <w:r>
                <w:rPr>
                  <w:rFonts w:ascii="Times New Roman" w:hAnsi="Times New Roman" w:cs="Times New Roman"/>
                  <w:noProof/>
                </w:rPr>
                <w:t>йил</w:t>
              </w:r>
              <w:r>
                <w:rPr>
                  <w:rFonts w:cs="Times New Roman"/>
                  <w:noProof/>
                </w:rPr>
                <w:t xml:space="preserve"> 1-April &lt;http://articles.marketwatch.com/2011-03-15/markets/30712169_1_japan-aflac-employees&gt;.</w:t>
              </w:r>
            </w:p>
            <w:p w:rsidR="00E832C0" w:rsidRDefault="00E832C0" w:rsidP="00E832C0">
              <w:pPr>
                <w:pStyle w:val="Bibliography"/>
                <w:rPr>
                  <w:rFonts w:cs="Times New Roman"/>
                  <w:noProof/>
                </w:rPr>
              </w:pPr>
              <w:r>
                <w:rPr>
                  <w:rFonts w:cs="Times New Roman"/>
                  <w:noProof/>
                  <w:u w:val="single"/>
                </w:rPr>
                <w:t>Law</w:t>
              </w:r>
              <w:r>
                <w:rPr>
                  <w:rFonts w:cs="Times New Roman"/>
                  <w:noProof/>
                </w:rPr>
                <w:t xml:space="preserve">. 2012 </w:t>
              </w:r>
              <w:r>
                <w:rPr>
                  <w:rFonts w:ascii="Times New Roman" w:hAnsi="Times New Roman" w:cs="Times New Roman"/>
                  <w:noProof/>
                </w:rPr>
                <w:t>йил</w:t>
              </w:r>
              <w:r>
                <w:rPr>
                  <w:rFonts w:cs="Times New Roman"/>
                  <w:noProof/>
                </w:rPr>
                <w:t xml:space="preserve"> 1-April &lt;http://www.jetro.go.jp/en/invest/setting_up/laws/section4/&gt;.</w:t>
              </w:r>
            </w:p>
            <w:p w:rsidR="00E832C0" w:rsidRDefault="00E832C0" w:rsidP="00E832C0">
              <w:pPr>
                <w:pStyle w:val="Bibliography"/>
                <w:rPr>
                  <w:rFonts w:cs="Times New Roman"/>
                  <w:noProof/>
                </w:rPr>
              </w:pPr>
              <w:r>
                <w:rPr>
                  <w:rFonts w:cs="Times New Roman"/>
                  <w:noProof/>
                </w:rPr>
                <w:t xml:space="preserve">Lockard, Craig A. </w:t>
              </w:r>
              <w:r>
                <w:rPr>
                  <w:rFonts w:cs="Times New Roman"/>
                  <w:noProof/>
                  <w:u w:val="single"/>
                </w:rPr>
                <w:t>Societies, Networks, and Transitions: Since 1450</w:t>
              </w:r>
              <w:r>
                <w:rPr>
                  <w:rFonts w:cs="Times New Roman"/>
                  <w:noProof/>
                </w:rPr>
                <w:t>. Cengage Learning, 2010.</w:t>
              </w:r>
            </w:p>
            <w:p w:rsidR="00E832C0" w:rsidRDefault="00E832C0" w:rsidP="00E832C0">
              <w:pPr>
                <w:pStyle w:val="Bibliography"/>
                <w:rPr>
                  <w:rFonts w:cs="Times New Roman"/>
                  <w:noProof/>
                </w:rPr>
              </w:pPr>
              <w:r>
                <w:rPr>
                  <w:rFonts w:cs="Times New Roman"/>
                  <w:noProof/>
                </w:rPr>
                <w:t xml:space="preserve">Lutynec, Joanne. </w:t>
              </w:r>
              <w:r>
                <w:rPr>
                  <w:rFonts w:cs="Times New Roman"/>
                  <w:noProof/>
                  <w:u w:val="single"/>
                </w:rPr>
                <w:t>American Junk Food is a Big Hit in Japan</w:t>
              </w:r>
              <w:r>
                <w:rPr>
                  <w:rFonts w:cs="Times New Roman"/>
                  <w:noProof/>
                </w:rPr>
                <w:t>. &lt;http://www.slashfood.com/2007/04/04/american-junk-food-is-a-big-hit-in-japan/&gt;.</w:t>
              </w:r>
            </w:p>
            <w:p w:rsidR="00E832C0" w:rsidRDefault="00E832C0" w:rsidP="00E832C0">
              <w:pPr>
                <w:pStyle w:val="Bibliography"/>
                <w:rPr>
                  <w:rFonts w:cs="Times New Roman"/>
                  <w:noProof/>
                </w:rPr>
              </w:pPr>
              <w:r>
                <w:rPr>
                  <w:rFonts w:cs="Times New Roman"/>
                  <w:noProof/>
                </w:rPr>
                <w:t xml:space="preserve">Miyagawa, Shigeru. </w:t>
              </w:r>
              <w:r>
                <w:rPr>
                  <w:rFonts w:cs="Times New Roman"/>
                  <w:noProof/>
                  <w:u w:val="single"/>
                </w:rPr>
                <w:t>Japanese Language</w:t>
              </w:r>
              <w:r>
                <w:rPr>
                  <w:rFonts w:cs="Times New Roman"/>
                  <w:noProof/>
                </w:rPr>
                <w:t xml:space="preserve">. 2012 </w:t>
              </w:r>
              <w:r>
                <w:rPr>
                  <w:rFonts w:ascii="Times New Roman" w:hAnsi="Times New Roman" w:cs="Times New Roman"/>
                  <w:noProof/>
                </w:rPr>
                <w:t>йил</w:t>
              </w:r>
              <w:r>
                <w:rPr>
                  <w:rFonts w:cs="Times New Roman"/>
                  <w:noProof/>
                </w:rPr>
                <w:t xml:space="preserve"> 1-April &lt;http://web.mit.edu/jpnet/articles/JapaneseLanguage.html&gt;.</w:t>
              </w:r>
            </w:p>
            <w:p w:rsidR="00E832C0" w:rsidRDefault="00E832C0" w:rsidP="00E832C0">
              <w:pPr>
                <w:pStyle w:val="Bibliography"/>
                <w:rPr>
                  <w:rFonts w:cs="Times New Roman"/>
                  <w:noProof/>
                </w:rPr>
              </w:pPr>
              <w:r>
                <w:rPr>
                  <w:rFonts w:cs="Times New Roman"/>
                  <w:noProof/>
                </w:rPr>
                <w:t xml:space="preserve">Nguyen, Dat. </w:t>
              </w:r>
              <w:r>
                <w:rPr>
                  <w:rFonts w:cs="Times New Roman"/>
                  <w:noProof/>
                  <w:u w:val="single"/>
                </w:rPr>
                <w:t>Japanese Etiquette</w:t>
              </w:r>
              <w:r>
                <w:rPr>
                  <w:rFonts w:cs="Times New Roman"/>
                  <w:noProof/>
                </w:rPr>
                <w:t xml:space="preserve">. 2012 </w:t>
              </w:r>
              <w:r>
                <w:rPr>
                  <w:rFonts w:ascii="Times New Roman" w:hAnsi="Times New Roman" w:cs="Times New Roman"/>
                  <w:noProof/>
                </w:rPr>
                <w:t>йил</w:t>
              </w:r>
              <w:r>
                <w:rPr>
                  <w:rFonts w:cs="Times New Roman"/>
                  <w:noProof/>
                </w:rPr>
                <w:t xml:space="preserve"> 1-April &lt;http://www.culture-4-travel.com/japanese-etiquette.html&gt;.</w:t>
              </w:r>
            </w:p>
            <w:p w:rsidR="00E832C0" w:rsidRDefault="00E832C0" w:rsidP="00E832C0">
              <w:pPr>
                <w:pStyle w:val="Bibliography"/>
                <w:rPr>
                  <w:rFonts w:cs="Times New Roman"/>
                  <w:noProof/>
                </w:rPr>
              </w:pPr>
              <w:r>
                <w:rPr>
                  <w:rFonts w:cs="Times New Roman"/>
                  <w:noProof/>
                  <w:u w:val="single"/>
                </w:rPr>
                <w:t>RTE Business</w:t>
              </w:r>
              <w:r>
                <w:rPr>
                  <w:rFonts w:cs="Times New Roman"/>
                  <w:noProof/>
                </w:rPr>
                <w:t xml:space="preserve">. 2012 </w:t>
              </w:r>
              <w:r>
                <w:rPr>
                  <w:rFonts w:ascii="Times New Roman" w:hAnsi="Times New Roman" w:cs="Times New Roman"/>
                  <w:noProof/>
                </w:rPr>
                <w:t>йил</w:t>
              </w:r>
              <w:r>
                <w:rPr>
                  <w:rFonts w:cs="Times New Roman"/>
                  <w:noProof/>
                </w:rPr>
                <w:t xml:space="preserve"> 12-January. 2012 </w:t>
              </w:r>
              <w:r>
                <w:rPr>
                  <w:rFonts w:ascii="Times New Roman" w:hAnsi="Times New Roman" w:cs="Times New Roman"/>
                  <w:noProof/>
                </w:rPr>
                <w:t>йил</w:t>
              </w:r>
              <w:r>
                <w:rPr>
                  <w:rFonts w:cs="Times New Roman"/>
                  <w:noProof/>
                </w:rPr>
                <w:t xml:space="preserve"> 1-April &lt;http://www.rte.ie/news/2012/0125/japan-business.html&gt;.</w:t>
              </w:r>
            </w:p>
            <w:p w:rsidR="00E832C0" w:rsidRDefault="00E832C0" w:rsidP="00E832C0">
              <w:pPr>
                <w:pStyle w:val="Bibliography"/>
                <w:rPr>
                  <w:rFonts w:cs="Times New Roman"/>
                  <w:noProof/>
                </w:rPr>
              </w:pPr>
              <w:r>
                <w:rPr>
                  <w:rFonts w:cs="Times New Roman"/>
                  <w:noProof/>
                </w:rPr>
                <w:t xml:space="preserve">Scheid, Bernhard. </w:t>
              </w:r>
              <w:r>
                <w:rPr>
                  <w:rFonts w:cs="Times New Roman"/>
                  <w:noProof/>
                  <w:u w:val="single"/>
                </w:rPr>
                <w:t>Religion in Japan</w:t>
              </w:r>
              <w:r>
                <w:rPr>
                  <w:rFonts w:cs="Times New Roman"/>
                  <w:noProof/>
                </w:rPr>
                <w:t>. 29 February 2012. 1 April 2012 &lt;http://www.univie.ac.at/rel_jap/an/Hauptseite&gt;.</w:t>
              </w:r>
            </w:p>
            <w:p w:rsidR="00E832C0" w:rsidRDefault="00E832C0" w:rsidP="00E832C0">
              <w:pPr>
                <w:pStyle w:val="Bibliography"/>
                <w:rPr>
                  <w:rFonts w:cs="Times New Roman"/>
                  <w:noProof/>
                </w:rPr>
              </w:pPr>
              <w:r>
                <w:rPr>
                  <w:rFonts w:cs="Times New Roman"/>
                  <w:noProof/>
                  <w:u w:val="single"/>
                </w:rPr>
                <w:t>The CIA World Fact Book</w:t>
              </w:r>
              <w:r>
                <w:rPr>
                  <w:rFonts w:cs="Times New Roman"/>
                  <w:noProof/>
                </w:rPr>
                <w:t xml:space="preserve">. 2012 </w:t>
              </w:r>
              <w:r>
                <w:rPr>
                  <w:rFonts w:ascii="Times New Roman" w:hAnsi="Times New Roman" w:cs="Times New Roman"/>
                  <w:noProof/>
                </w:rPr>
                <w:t>йил</w:t>
              </w:r>
              <w:r>
                <w:rPr>
                  <w:rFonts w:cs="Times New Roman"/>
                  <w:noProof/>
                </w:rPr>
                <w:t xml:space="preserve"> April. CIA. 2012 </w:t>
              </w:r>
              <w:r>
                <w:rPr>
                  <w:rFonts w:ascii="Times New Roman" w:hAnsi="Times New Roman" w:cs="Times New Roman"/>
                  <w:noProof/>
                </w:rPr>
                <w:t>йил</w:t>
              </w:r>
              <w:r>
                <w:rPr>
                  <w:rFonts w:cs="Times New Roman"/>
                  <w:noProof/>
                </w:rPr>
                <w:t xml:space="preserve"> 1-April &lt;https://www.cia.gov/library/publications/the-world-factbook/geos/ja.html&gt;.</w:t>
              </w:r>
            </w:p>
            <w:p w:rsidR="00E832C0" w:rsidRDefault="00E832C0" w:rsidP="00E832C0">
              <w:pPr>
                <w:pStyle w:val="Bibliography"/>
                <w:rPr>
                  <w:rFonts w:cs="Times New Roman"/>
                  <w:noProof/>
                </w:rPr>
              </w:pPr>
              <w:r>
                <w:rPr>
                  <w:rFonts w:cs="Times New Roman"/>
                  <w:noProof/>
                </w:rPr>
                <w:t xml:space="preserve">Turner, Sarah. </w:t>
              </w:r>
              <w:r>
                <w:rPr>
                  <w:rFonts w:cs="Times New Roman"/>
                  <w:noProof/>
                  <w:u w:val="single"/>
                </w:rPr>
                <w:t>Japanese Stock Gains</w:t>
              </w:r>
              <w:r>
                <w:rPr>
                  <w:rFonts w:cs="Times New Roman"/>
                  <w:noProof/>
                </w:rPr>
                <w:t xml:space="preserve">. 2012 </w:t>
              </w:r>
              <w:r>
                <w:rPr>
                  <w:rFonts w:ascii="Times New Roman" w:hAnsi="Times New Roman" w:cs="Times New Roman"/>
                  <w:noProof/>
                </w:rPr>
                <w:t>йил</w:t>
              </w:r>
              <w:r>
                <w:rPr>
                  <w:rFonts w:cs="Times New Roman"/>
                  <w:noProof/>
                </w:rPr>
                <w:t xml:space="preserve"> 4-April. 2012 </w:t>
              </w:r>
              <w:r>
                <w:rPr>
                  <w:rFonts w:ascii="Times New Roman" w:hAnsi="Times New Roman" w:cs="Times New Roman"/>
                  <w:noProof/>
                </w:rPr>
                <w:t>йил</w:t>
              </w:r>
              <w:r>
                <w:rPr>
                  <w:rFonts w:cs="Times New Roman"/>
                  <w:noProof/>
                </w:rPr>
                <w:t xml:space="preserve"> 6-April &lt;http://articles.marketwatch.com/2012-04-04/markets/31286438_1_japanese-stocks-stock-gains-cheap-stocks&gt;.</w:t>
              </w:r>
            </w:p>
            <w:p w:rsidR="00E832C0" w:rsidRDefault="00E832C0">
              <w:r>
                <w:fldChar w:fldCharType="end"/>
              </w:r>
            </w:p>
          </w:sdtContent>
        </w:sdt>
        <w:p w:rsidR="00C014B2" w:rsidRPr="00810C29" w:rsidRDefault="006A2E7E" w:rsidP="00E832C0">
          <w:pPr>
            <w:pStyle w:val="Bibliography"/>
          </w:pPr>
        </w:p>
      </w:sdtContent>
    </w:sdt>
    <w:sectPr w:rsidR="00C014B2" w:rsidRPr="00810C29" w:rsidSect="002701BD">
      <w:headerReference w:type="default" r:id="rId35"/>
      <w:footerReference w:type="default" r:id="rId36"/>
      <w:headerReference w:type="first" r:id="rId37"/>
      <w:footerReference w:type="first" r:id="rId38"/>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Jessica Barnett" w:date="2012-04-10T08:37:00Z" w:initials="JB">
    <w:p w:rsidR="00FF52E4" w:rsidRDefault="00FF52E4" w:rsidP="00646123">
      <w:pPr>
        <w:pStyle w:val="CommentText"/>
      </w:pPr>
      <w:r>
        <w:rPr>
          <w:rStyle w:val="CommentReference"/>
        </w:rPr>
        <w:annotationRef/>
      </w:r>
      <w:r>
        <w:t>Discrepancy between this and Jeff.</w:t>
      </w:r>
    </w:p>
  </w:comment>
  <w:comment w:id="31" w:author="Jessica Barnett" w:date="2012-04-10T08:37:00Z" w:initials="JB">
    <w:p w:rsidR="00FF52E4" w:rsidRDefault="00FF52E4" w:rsidP="00646123">
      <w:pPr>
        <w:pStyle w:val="CommentText"/>
      </w:pPr>
      <w:r>
        <w:rPr>
          <w:rStyle w:val="CommentReference"/>
        </w:rPr>
        <w:annotationRef/>
      </w:r>
      <w:r>
        <w:t>What??</w:t>
      </w:r>
    </w:p>
  </w:comment>
  <w:comment w:id="36" w:author="Jessica Barnett" w:date="2012-04-10T08:37:00Z" w:initials="JB">
    <w:p w:rsidR="00FF52E4" w:rsidRDefault="00FF52E4" w:rsidP="00646123">
      <w:pPr>
        <w:pStyle w:val="CommentText"/>
      </w:pPr>
      <w:r>
        <w:rPr>
          <w:rStyle w:val="CommentReference"/>
        </w:rPr>
        <w:annotationRef/>
      </w:r>
      <w:proofErr w:type="gramStart"/>
      <w:r>
        <w:t>source</w:t>
      </w:r>
      <w:proofErr w:type="gramEnd"/>
    </w:p>
  </w:comment>
  <w:comment w:id="45" w:author="Jessica Barnett" w:date="2012-04-10T08:37:00Z" w:initials="JB">
    <w:p w:rsidR="00FF52E4" w:rsidRDefault="00FF52E4" w:rsidP="00646123">
      <w:pPr>
        <w:pStyle w:val="CommentText"/>
      </w:pPr>
      <w:r>
        <w:rPr>
          <w:rStyle w:val="CommentReference"/>
        </w:rPr>
        <w:annotationRef/>
      </w:r>
      <w:r>
        <w:t>Is it a deficit or a surplus??</w:t>
      </w:r>
    </w:p>
  </w:comment>
  <w:comment w:id="46" w:author="Jessica Barnett" w:date="2012-04-10T08:37:00Z" w:initials="JB">
    <w:p w:rsidR="00FF52E4" w:rsidRDefault="00FF52E4" w:rsidP="00646123">
      <w:pPr>
        <w:pStyle w:val="CommentText"/>
      </w:pPr>
      <w:r>
        <w:rPr>
          <w:rStyle w:val="CommentReference"/>
        </w:rPr>
        <w:annotationRef/>
      </w:r>
      <w:r>
        <w:t>Source</w:t>
      </w:r>
    </w:p>
  </w:comment>
  <w:comment w:id="53" w:author="Jessica Barnett" w:date="2012-04-10T08:37:00Z" w:initials="JB">
    <w:p w:rsidR="00FF52E4" w:rsidRDefault="00FF52E4" w:rsidP="00646123">
      <w:pPr>
        <w:pStyle w:val="CommentText"/>
      </w:pPr>
      <w:r>
        <w:rPr>
          <w:rStyle w:val="CommentReference"/>
        </w:rPr>
        <w:annotationRef/>
      </w:r>
      <w:r>
        <w:t>Source Corey</w:t>
      </w:r>
    </w:p>
  </w:comment>
  <w:comment w:id="54" w:author="Jessica Barnett" w:date="2012-04-10T08:37:00Z" w:initials="JB">
    <w:p w:rsidR="00FF52E4" w:rsidRDefault="00FF52E4" w:rsidP="00646123">
      <w:pPr>
        <w:pStyle w:val="CommentText"/>
      </w:pPr>
      <w:r>
        <w:rPr>
          <w:rStyle w:val="CommentReference"/>
        </w:rPr>
        <w:annotationRef/>
      </w:r>
      <w:r>
        <w:t>Source, Lazar</w:t>
      </w:r>
    </w:p>
  </w:comment>
  <w:comment w:id="55" w:author="Jessica Barnett" w:date="2012-04-10T08:37:00Z" w:initials="JB">
    <w:p w:rsidR="00FF52E4" w:rsidRDefault="00FF52E4" w:rsidP="00646123">
      <w:pPr>
        <w:pStyle w:val="CommentText"/>
      </w:pPr>
      <w:r>
        <w:rPr>
          <w:rStyle w:val="CommentReference"/>
        </w:rPr>
        <w:annotationRef/>
      </w:r>
      <w:r>
        <w:t>Source, Corey</w:t>
      </w:r>
    </w:p>
  </w:comment>
  <w:comment w:id="58" w:author="Jessica Barnett" w:date="2012-04-10T08:37:00Z" w:initials="JB">
    <w:p w:rsidR="00FF52E4" w:rsidRDefault="00FF52E4"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52E4" w:rsidRDefault="00FF52E4" w:rsidP="00646123">
      <w:r>
        <w:separator/>
      </w:r>
    </w:p>
  </w:endnote>
  <w:endnote w:type="continuationSeparator" w:id="0">
    <w:p w:rsidR="00FF52E4" w:rsidRDefault="00FF52E4"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F52E4">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FF52E4" w:rsidRPr="00CC2374" w:rsidRDefault="00FF52E4" w:rsidP="00646123">
              <w:pPr>
                <w:pStyle w:val="Footer"/>
                <w:rPr>
                  <w:b/>
                  <w:color w:val="auto"/>
                  <w:sz w:val="24"/>
                </w:rPr>
              </w:pPr>
              <w:r>
                <w:t>Japanese Culture:</w:t>
              </w:r>
            </w:p>
          </w:sdtContent>
        </w:sdt>
      </w:tc>
      <w:tc>
        <w:tcPr>
          <w:tcW w:w="4788" w:type="dxa"/>
        </w:tcPr>
        <w:p w:rsidR="00FF52E4" w:rsidRDefault="00FF52E4" w:rsidP="00646123">
          <w:pPr>
            <w:pStyle w:val="Header-FooterRight"/>
          </w:pPr>
          <w:fldSimple w:instr=" Page ">
            <w:r>
              <w:rPr>
                <w:noProof/>
              </w:rPr>
              <w:t>ii</w:t>
            </w:r>
          </w:fldSimple>
        </w:p>
      </w:tc>
    </w:tr>
  </w:tbl>
  <w:p w:rsidR="00FF52E4" w:rsidRDefault="00FF52E4"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F52E4">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FF52E4" w:rsidRPr="00CC2374" w:rsidRDefault="00FF52E4" w:rsidP="00646123">
              <w:pPr>
                <w:pStyle w:val="Footer"/>
                <w:rPr>
                  <w:b/>
                  <w:color w:val="auto"/>
                  <w:sz w:val="24"/>
                </w:rPr>
              </w:pPr>
              <w:r>
                <w:t>Japanese Culture:</w:t>
              </w:r>
            </w:p>
          </w:sdtContent>
        </w:sdt>
      </w:tc>
      <w:tc>
        <w:tcPr>
          <w:tcW w:w="4788" w:type="dxa"/>
        </w:tcPr>
        <w:p w:rsidR="00FF52E4" w:rsidRDefault="00FF52E4" w:rsidP="00646123">
          <w:pPr>
            <w:pStyle w:val="Header-FooterRight"/>
          </w:pPr>
          <w:fldSimple w:instr=" Page ">
            <w:r w:rsidR="000112D7">
              <w:rPr>
                <w:noProof/>
              </w:rPr>
              <w:t>58</w:t>
            </w:r>
          </w:fldSimple>
        </w:p>
      </w:tc>
    </w:tr>
  </w:tbl>
  <w:p w:rsidR="00FF52E4" w:rsidRDefault="00FF52E4"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FF52E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FF52E4" w:rsidRPr="00CC2374" w:rsidRDefault="00FF52E4" w:rsidP="00646123">
              <w:pPr>
                <w:pStyle w:val="Footer"/>
                <w:rPr>
                  <w:b/>
                  <w:color w:val="auto"/>
                  <w:sz w:val="24"/>
                </w:rPr>
              </w:pPr>
              <w:r>
                <w:t>Japanese Culture:</w:t>
              </w:r>
            </w:p>
          </w:sdtContent>
        </w:sdt>
      </w:tc>
      <w:tc>
        <w:tcPr>
          <w:tcW w:w="4788" w:type="dxa"/>
        </w:tcPr>
        <w:p w:rsidR="00FF52E4" w:rsidRDefault="00FF52E4" w:rsidP="00646123">
          <w:pPr>
            <w:pStyle w:val="Header-FooterRight"/>
          </w:pPr>
          <w:fldSimple w:instr=" Page ">
            <w:r w:rsidR="000112D7">
              <w:rPr>
                <w:noProof/>
              </w:rPr>
              <w:t>1</w:t>
            </w:r>
          </w:fldSimple>
        </w:p>
      </w:tc>
    </w:tr>
  </w:tbl>
  <w:p w:rsidR="00FF52E4" w:rsidRDefault="00FF52E4"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52E4" w:rsidRDefault="00FF52E4" w:rsidP="00646123">
      <w:r>
        <w:separator/>
      </w:r>
    </w:p>
  </w:footnote>
  <w:footnote w:type="continuationSeparator" w:id="0">
    <w:p w:rsidR="00FF52E4" w:rsidRDefault="00FF52E4"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E4" w:rsidRDefault="00FF52E4"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E4" w:rsidRDefault="00FF52E4"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grammar="clean"/>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112D7"/>
    <w:rsid w:val="0002404C"/>
    <w:rsid w:val="00055249"/>
    <w:rsid w:val="00093131"/>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A2E7E"/>
    <w:rsid w:val="006E1F01"/>
    <w:rsid w:val="006F61EB"/>
    <w:rsid w:val="007204F4"/>
    <w:rsid w:val="00727288"/>
    <w:rsid w:val="00754495"/>
    <w:rsid w:val="00771DDC"/>
    <w:rsid w:val="00776F15"/>
    <w:rsid w:val="00781126"/>
    <w:rsid w:val="00782C8E"/>
    <w:rsid w:val="00783EF4"/>
    <w:rsid w:val="007D0890"/>
    <w:rsid w:val="007F7807"/>
    <w:rsid w:val="00810C29"/>
    <w:rsid w:val="00884F67"/>
    <w:rsid w:val="008C7171"/>
    <w:rsid w:val="00911F9B"/>
    <w:rsid w:val="00926E49"/>
    <w:rsid w:val="00941FEC"/>
    <w:rsid w:val="009E2A3E"/>
    <w:rsid w:val="00A15157"/>
    <w:rsid w:val="00A26A59"/>
    <w:rsid w:val="00A66BF6"/>
    <w:rsid w:val="00AD1781"/>
    <w:rsid w:val="00BA009E"/>
    <w:rsid w:val="00C014B2"/>
    <w:rsid w:val="00C26A6B"/>
    <w:rsid w:val="00C60323"/>
    <w:rsid w:val="00C6360D"/>
    <w:rsid w:val="00CC2374"/>
    <w:rsid w:val="00CF0CC9"/>
    <w:rsid w:val="00CF5A25"/>
    <w:rsid w:val="00D444D5"/>
    <w:rsid w:val="00D84FED"/>
    <w:rsid w:val="00DF1B36"/>
    <w:rsid w:val="00E71928"/>
    <w:rsid w:val="00E832C0"/>
    <w:rsid w:val="00E93699"/>
    <w:rsid w:val="00EA3050"/>
    <w:rsid w:val="00ED6709"/>
    <w:rsid w:val="00F06ED6"/>
    <w:rsid w:val="00F445ED"/>
    <w:rsid w:val="00F63BF3"/>
    <w:rsid w:val="00F73F39"/>
    <w:rsid w:val="00FA3E89"/>
    <w:rsid w:val="00FB0E54"/>
    <w:rsid w:val="00FF52E4"/>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hyperlink" Target="http://www.iheu.org/untouchability-japan-discrimination-against-burakumin" TargetMode="External"/><Relationship Id="rId22" Type="http://schemas.openxmlformats.org/officeDocument/2006/relationships/hyperlink" Target="http://www.law.harvard.edu/students/orgs/hrj/iss12/reber.shtml" TargetMode="External"/><Relationship Id="rId23" Type="http://schemas.openxmlformats.org/officeDocument/2006/relationships/hyperlink" Target="http://www.washingtonpost.com/wp-dyn/content/article/2007/03/01/AR2007030101654_2.html" TargetMode="External"/><Relationship Id="rId24" Type="http://schemas.openxmlformats.org/officeDocument/2006/relationships/hyperlink" Target="http://news.change.org/stories/japan-reaches-all-time-low-in-gender-equality-report" TargetMode="External"/><Relationship Id="rId25" Type="http://schemas.openxmlformats.org/officeDocument/2006/relationships/hyperlink" Target="http://www.loc.gov/law/help/child-rights/japan.php" TargetMode="External"/><Relationship Id="rId26" Type="http://schemas.openxmlformats.org/officeDocument/2006/relationships/hyperlink" Target="http://www.humantrafficking.org/countries/japan" TargetMode="Externa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hyperlink" Target="http://academic3.american.edu/~zaharna/mcgrath/WWW/japan/culture.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holarworks.gvsu.edu/cgi/" TargetMode="External"/><Relationship Id="rId31" Type="http://schemas.openxmlformats.org/officeDocument/2006/relationships/hyperlink" Target="http://www.imo-international.de/index_englisch.htm?/englisch/html/svs_info_en.htm" TargetMode="External"/><Relationship Id="rId32" Type="http://schemas.openxmlformats.org/officeDocument/2006/relationships/hyperlink" Target="http://faculty-staff.ou.edu/R/David.A.Ralston-1/12.pdf" TargetMode="Externa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tradingeconomics.com/japan/unemployment-rate" TargetMode="External"/><Relationship Id="rId16" Type="http://schemas.openxmlformats.org/officeDocument/2006/relationships/hyperlink" Target="http://www.state.gov/r/pa/ei/bgn/4142.htm" TargetMode="External"/><Relationship Id="rId17" Type="http://schemas.openxmlformats.org/officeDocument/2006/relationships/hyperlink" Target="http://www.japan-guide.com/e/e644.html" TargetMode="External"/><Relationship Id="rId18" Type="http://schemas.openxmlformats.org/officeDocument/2006/relationships/hyperlink" Target="http://stat.wto.org/CountryProfile/WSDBCountryPFView.aspx?Country=JP&amp;Language=S" TargetMode="External"/><Relationship Id="rId19" Type="http://schemas.openxmlformats.org/officeDocument/2006/relationships/hyperlink" Target="http://www.how-to-teach-english-in-japan.com/images/iStock_000004384333XSmall.jpg" TargetMode="External"/><Relationship Id="rId37" Type="http://schemas.openxmlformats.org/officeDocument/2006/relationships/header" Target="header2.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 Id="rId4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4E21CD"/>
    <w:rsid w:val="005F764A"/>
    <w:rsid w:val="00CD0832"/>
  </w:rsids>
  <m:mathPr>
    <m:mathFont m:val="Arial Unicode MS"/>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14</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15</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16</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17</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18</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19</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20</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21</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22</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23</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24</b:RefOrder>
  </b:Source>
  <b:Source>
    <b:Tag>Ber12</b:Tag>
    <b:SourceType>InternetSite</b:SourceType>
    <b:Guid>{E4B81770-246D-7646-B5F6-70AE9792F474}</b:Guid>
    <b:LCID>0</b:LCID>
    <b:Author>
      <b:Author>
        <b:NameList>
          <b:Person>
            <b:Last>Scheid</b:Last>
            <b:First>Bernhard</b:First>
          </b:Person>
        </b:NameList>
      </b:Author>
    </b:Author>
    <b:Title>Religion in Japan</b:Title>
    <b:InternetSiteTitle>Austrian Academy of Sciences</b:InternetSiteTitle>
    <b:URL>http://www.univie.ac.at/rel_jap/an/Hauptseite</b:URL>
    <b:Year>2012</b:Year>
    <b:Month>February</b:Month>
    <b:Day>29</b:Day>
    <b:YearAccessed>2012</b:YearAccessed>
    <b:MonthAccessed>April</b:MonthAccessed>
    <b:DayAccessed>1</b:DayAccessed>
    <b:RefOrder>12</b:RefOrder>
  </b:Source>
  <b:Source>
    <b:Tag>Cra10</b:Tag>
    <b:SourceType>Book</b:SourceType>
    <b:Guid>{452F4E9A-91F2-BC46-B233-F6CB41B01420}</b:Guid>
    <b:LCID>0</b:LCID>
    <b:Author>
      <b:Author>
        <b:NameList>
          <b:Person>
            <b:Last>Lockard</b:Last>
            <b:First>Craig</b:First>
            <b:Middle>A.</b:Middle>
          </b:Person>
        </b:NameList>
      </b:Author>
    </b:Author>
    <b:Title>Societies, Networks, and Transitions: Since 1450</b:Title>
    <b:Year>2010</b:Year>
    <b:Publisher>Cengage Learning</b:Publisher>
    <b:RefOrder>13</b:RefOrder>
  </b:Source>
</b:Sources>
</file>

<file path=customXml/itemProps1.xml><?xml version="1.0" encoding="utf-8"?>
<ds:datastoreItem xmlns:ds="http://schemas.openxmlformats.org/officeDocument/2006/customXml" ds:itemID="{EA56EDA3-8B42-F34A-AFA2-DCC96B5CE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14</TotalTime>
  <Pages>60</Pages>
  <Words>11105</Words>
  <Characters>63303</Characters>
  <Application>Microsoft Macintosh Word</Application>
  <DocSecurity>0</DocSecurity>
  <Lines>527</Lines>
  <Paragraphs>126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77740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6</cp:revision>
  <cp:lastPrinted>2010-05-07T17:41:00Z</cp:lastPrinted>
  <dcterms:created xsi:type="dcterms:W3CDTF">2012-04-10T15:16:00Z</dcterms:created>
  <dcterms:modified xsi:type="dcterms:W3CDTF">2012-04-23T01:01:00Z</dcterms:modified>
  <cp:category/>
</cp:coreProperties>
</file>